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5B2EC" w14:textId="08DC28D2" w:rsidR="006F16B5" w:rsidRDefault="00E26829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D9CEF0" wp14:editId="0D72AB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D89" w:rsidRPr="006F16B5">
        <w:rPr>
          <w:noProof/>
        </w:rPr>
        <w:drawing>
          <wp:anchor distT="0" distB="0" distL="114300" distR="114300" simplePos="0" relativeHeight="251659264" behindDoc="1" locked="0" layoutInCell="1" allowOverlap="1" wp14:anchorId="7375C466" wp14:editId="39328D4E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031" w:rsidRPr="006F16B5">
        <w:rPr>
          <w:noProof/>
        </w:rPr>
        <w:drawing>
          <wp:anchor distT="0" distB="0" distL="114300" distR="114300" simplePos="0" relativeHeight="251660288" behindDoc="1" locked="0" layoutInCell="1" allowOverlap="1" wp14:anchorId="63F4A0C2" wp14:editId="1FD4672B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F8348" w14:textId="77777777" w:rsidR="006F16B5" w:rsidRDefault="006F16B5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476C7153" w14:textId="26CA6F86" w:rsidR="006F16B5" w:rsidRDefault="006F16B5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410E61CE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0EB496EB" w14:textId="77777777" w:rsidR="005674B4" w:rsidRPr="006F16B5" w:rsidRDefault="00BA4A01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5674B4"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06993289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FCAEAA9" w14:textId="45C8C80A" w:rsidR="005674B4" w:rsidRPr="005674B4" w:rsidRDefault="005674B4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 w:rsidR="00173D3C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 w:rsidR="00173D3C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2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79D8222B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3E345CC7" w14:textId="66B34073" w:rsidR="005674B4" w:rsidRPr="005674B4" w:rsidRDefault="00D802EB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August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19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11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12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 w:rsidR="002E0FBC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 w:rsidR="002B7415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P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2BE963B9" w14:textId="72D60127" w:rsidR="00FF31E9" w:rsidRDefault="00FF31E9" w:rsidP="00713E4E">
      <w:pPr>
        <w:pStyle w:val="Checkbox"/>
      </w:pPr>
    </w:p>
    <w:p w14:paraId="16F73B4B" w14:textId="25AA651E" w:rsidR="00FF31E9" w:rsidRDefault="00FF31E9" w:rsidP="00713E4E">
      <w:pPr>
        <w:pStyle w:val="Checkbox"/>
      </w:pPr>
    </w:p>
    <w:p w14:paraId="3FE3408A" w14:textId="77777777" w:rsidR="00FF31E9" w:rsidRPr="00FF31E9" w:rsidRDefault="00FF31E9" w:rsidP="00713E4E">
      <w:pPr>
        <w:pStyle w:val="Checkbox"/>
      </w:pPr>
    </w:p>
    <w:p w14:paraId="726F5776" w14:textId="6833F275" w:rsidR="00BD0C60" w:rsidRPr="00FF31E9" w:rsidRDefault="006F16B5" w:rsidP="00713E4E">
      <w:pPr>
        <w:pStyle w:val="Heading1"/>
      </w:pPr>
      <w:bookmarkStart w:id="1" w:name="_Toc42615785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442308DD" w14:textId="77777777" w:rsidTr="003D6AFD">
        <w:trPr>
          <w:trHeight w:val="297"/>
        </w:trPr>
        <w:tc>
          <w:tcPr>
            <w:tcW w:w="9620" w:type="dxa"/>
          </w:tcPr>
          <w:p w14:paraId="748597F2" w14:textId="15FF39BF" w:rsidR="006F16B5" w:rsidRPr="006F16B5" w:rsidRDefault="005674B4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31EA0EBF" w14:textId="77777777" w:rsidTr="003D6AFD">
        <w:tc>
          <w:tcPr>
            <w:tcW w:w="9620" w:type="dxa"/>
          </w:tcPr>
          <w:p w14:paraId="211807A5" w14:textId="49017E5C" w:rsidR="006F16B5" w:rsidRPr="006F16B5" w:rsidRDefault="007B23C3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commentRangeStart w:id="2"/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  <w:commentRangeEnd w:id="2"/>
            <w:r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2"/>
            </w:r>
          </w:p>
        </w:tc>
      </w:tr>
      <w:tr w:rsidR="006F16B5" w:rsidRPr="006F16B5" w14:paraId="0274807F" w14:textId="77777777" w:rsidTr="003D6AFD">
        <w:tc>
          <w:tcPr>
            <w:tcW w:w="9620" w:type="dxa"/>
          </w:tcPr>
          <w:p w14:paraId="786CD6AC" w14:textId="2FDD3E3D" w:rsidR="006F16B5" w:rsidRPr="006F16B5" w:rsidRDefault="006F16B5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3CC24894" w14:textId="77777777" w:rsidTr="003D6AFD">
        <w:tc>
          <w:tcPr>
            <w:tcW w:w="9620" w:type="dxa"/>
          </w:tcPr>
          <w:p w14:paraId="1932610F" w14:textId="33CD3EBE" w:rsidR="00BB0031" w:rsidRPr="006F16B5" w:rsidRDefault="00BB0031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3BE76FB" w14:textId="77777777" w:rsidR="005854DB" w:rsidRDefault="005854DB" w:rsidP="00713E4E"/>
    <w:p w14:paraId="69A80D25" w14:textId="6BA0EB92" w:rsidR="006F16B5" w:rsidRDefault="006F16B5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AF128A1" w14:textId="34D772FB" w:rsidR="00C77B20" w:rsidRPr="00E56EA5" w:rsidRDefault="00C77B20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00C47770" w14:textId="5F915793" w:rsidR="007516DC" w:rsidRDefault="00C77B20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42615785" w:history="1">
            <w:r w:rsidR="007516DC" w:rsidRPr="007620B9">
              <w:rPr>
                <w:rStyle w:val="Hyperlink"/>
                <w:noProof/>
              </w:rPr>
              <w:t>Action Items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_Toc42615785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0C26A57C" w14:textId="39513A27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6" w:history="1">
            <w:r w:rsidR="007516DC" w:rsidRPr="007620B9">
              <w:rPr>
                <w:rStyle w:val="Hyperlink"/>
                <w:noProof/>
              </w:rPr>
              <w:t>Study Participants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_Toc42615786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3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41A73674" w14:textId="7657B0D8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7" w:history="1">
            <w:r w:rsidR="007516DC" w:rsidRPr="007620B9">
              <w:rPr>
                <w:rStyle w:val="Hyperlink"/>
                <w:noProof/>
              </w:rPr>
              <w:t>Phone and Clincard Breakdown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_Toc42615787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5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46E0CC28" w14:textId="0EC29F66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8" w:history="1">
            <w:r w:rsidR="007516DC" w:rsidRPr="007620B9">
              <w:rPr>
                <w:rStyle w:val="Hyperlink"/>
                <w:noProof/>
              </w:rPr>
              <w:t>Phone Terminations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_Toc42615788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6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3904EBC1" w14:textId="0FE6A2CA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9" w:history="1">
            <w:r w:rsidR="007516DC" w:rsidRPr="007620B9">
              <w:rPr>
                <w:rStyle w:val="Hyperlink"/>
                <w:noProof/>
              </w:rPr>
              <w:t>Visit Compliance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_Toc42615789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7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0CD5210F" w14:textId="437697E4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0" w:history="1">
            <w:r w:rsidR="007516DC" w:rsidRPr="007620B9">
              <w:rPr>
                <w:rStyle w:val="Hyperlink"/>
                <w:noProof/>
              </w:rPr>
              <w:t>COVID -19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_Toc42615790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7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6761FD09" w14:textId="574280B8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1" w:history="1">
            <w:r w:rsidR="007516DC" w:rsidRPr="007620B9">
              <w:rPr>
                <w:rStyle w:val="Hyperlink"/>
                <w:noProof/>
              </w:rPr>
              <w:t>EMA Completion Rates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_Toc42615791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8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35353223" w14:textId="5DDA1EF1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2" w:history="1">
            <w:r w:rsidR="007516DC" w:rsidRPr="007620B9">
              <w:rPr>
                <w:rStyle w:val="Hyperlink"/>
                <w:noProof/>
              </w:rPr>
              <w:t>Arrests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_Toc42615792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10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54D149D2" w14:textId="60AB82AA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3" w:history="1">
            <w:r w:rsidR="007516DC" w:rsidRPr="007620B9">
              <w:rPr>
                <w:rStyle w:val="Hyperlink"/>
                <w:noProof/>
              </w:rPr>
              <w:t>Bridge Case Session Minutes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_Toc42615793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11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7C09E6B6" w14:textId="015043C1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4" w:history="1">
            <w:r w:rsidR="007516DC" w:rsidRPr="007620B9">
              <w:rPr>
                <w:rStyle w:val="Hyperlink"/>
                <w:noProof/>
              </w:rPr>
              <w:t>Recruitment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_Toc42615794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12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10B0B32F" w14:textId="6E3BA20B" w:rsidR="00C77B20" w:rsidRDefault="00C77B20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8526C30" w14:textId="77777777" w:rsidR="00C77B20" w:rsidRDefault="00C77B20" w:rsidP="00713E4E">
      <w:pPr>
        <w:spacing w:after="48"/>
      </w:pPr>
      <w:r>
        <w:br w:type="page"/>
      </w:r>
    </w:p>
    <w:p w14:paraId="3778141C" w14:textId="77777777" w:rsidR="00DB5C8D" w:rsidRPr="00DB5C8D" w:rsidRDefault="00DB5C8D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14A842C1" w14:textId="77777777" w:rsidR="00DB5C8D" w:rsidRPr="00DB5C8D" w:rsidRDefault="00DB5C8D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1615A2A9" w14:textId="60862021" w:rsidR="00DB5C8D" w:rsidRPr="00DB5C8D" w:rsidRDefault="00DB5C8D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 w:rsidR="00623719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 w:rsidR="00623719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3" w:name="n_participants"/>
      <w:r w:rsidR="004B3577">
        <w:rPr>
          <w:rFonts w:ascii="Times New Roman" w:eastAsia="Times New Roman" w:hAnsi="Times New Roman" w:cs="Times New Roman"/>
          <w:b/>
          <w:color w:val="000000" w:themeColor="text1"/>
        </w:rPr>
        <w:t>407</w:t>
      </w:r>
      <w:bookmarkEnd w:id="3"/>
      <w:r w:rsidR="004B3577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93242A"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4" w:name="date"/>
      <w:r w:rsidR="00E033D8">
        <w:rPr>
          <w:rFonts w:ascii="Times New Roman" w:eastAsia="Times New Roman" w:hAnsi="Times New Roman" w:cs="Times New Roman"/>
          <w:b/>
          <w:color w:val="000000" w:themeColor="text1"/>
        </w:rPr>
        <w:t>August 16, 2022</w:t>
      </w:r>
      <w:bookmarkEnd w:id="4"/>
    </w:p>
    <w:p w14:paraId="395E21C0" w14:textId="70E55F2F" w:rsidR="00DB5C8D" w:rsidRDefault="00DB5C8D" w:rsidP="00713E4E">
      <w:pPr>
        <w:pStyle w:val="Heading1"/>
      </w:pPr>
      <w:bookmarkStart w:id="5" w:name="_Toc42615786"/>
      <w:r w:rsidRPr="00DB5C8D">
        <w:t>Study Participants</w:t>
      </w:r>
      <w:bookmarkEnd w:id="5"/>
      <w:r w:rsidRPr="00DB5C8D">
        <w:t xml:space="preserve"> </w:t>
      </w:r>
    </w:p>
    <w:p w14:paraId="2A53C6D5" w14:textId="148B87A1" w:rsidR="00CA2A20" w:rsidRDefault="00CA2A20" w:rsidP="00713E4E">
      <w:pPr>
        <w:rPr>
          <w:rFonts w:ascii="Times New Roman" w:hAnsi="Times New Roman" w:cs="Times New Roman"/>
          <w:sz w:val="22"/>
        </w:rPr>
      </w:pPr>
    </w:p>
    <w:p w14:paraId="26295E17" w14:textId="4055885B" w:rsidR="00D30CF1" w:rsidRDefault="00D30CF1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 w:rsidR="00CF3B8A"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B2233D" w14:paraId="44E87EB5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F74AE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BF32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C050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B2233D" w14:paraId="2D54C4E3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1B7F4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AC91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407)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1025F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64)</w:t>
            </w:r>
          </w:p>
        </w:tc>
      </w:tr>
      <w:tr w:rsidR="00B2233D" w14:paraId="7485E6B7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2122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(sd)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F4C44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39.9 (10.7)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DAE5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44.9 (11.1)</w:t>
            </w:r>
          </w:p>
        </w:tc>
      </w:tr>
      <w:tr w:rsidR="00B2233D" w14:paraId="3AD17041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0F3CA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C56937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26534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260359FE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C4AD4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n(%)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F58FF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5E809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2F803B76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02C0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50E2F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345 (84.8)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E098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57 (89.1)</w:t>
            </w:r>
          </w:p>
        </w:tc>
      </w:tr>
      <w:tr w:rsidR="00B2233D" w14:paraId="66720E8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5F947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909B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56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65AB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(10.9)</w:t>
            </w:r>
          </w:p>
        </w:tc>
      </w:tr>
      <w:tr w:rsidR="00B2233D" w14:paraId="24658895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4C70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46443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(1.5)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7167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B2233D" w14:paraId="7F3F23B0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57C31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A4941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91A35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0AD30F3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91F3C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n(%)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003DB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0D833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3B0691F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C9AE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EB66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253 (62.2)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77EC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50 (78.1)</w:t>
            </w:r>
          </w:p>
        </w:tc>
      </w:tr>
      <w:tr w:rsidR="00B2233D" w14:paraId="5DBF0A6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9D6F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58AAB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90 (22.1)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9A79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(14.1)</w:t>
            </w:r>
          </w:p>
        </w:tc>
      </w:tr>
      <w:tr w:rsidR="00B2233D" w14:paraId="6766C8E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F9E7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FDF4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64 (15.7)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6682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(7.8)</w:t>
            </w:r>
          </w:p>
        </w:tc>
      </w:tr>
      <w:tr w:rsidR="00B2233D" w14:paraId="7AF0579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64837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D6150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B134E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4A54385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E691E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n(%)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39590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DA449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3A21D3BA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362A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CD88B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360 (88.5)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C1C9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62 (96.9)</w:t>
            </w:r>
          </w:p>
        </w:tc>
      </w:tr>
      <w:tr w:rsidR="00B2233D" w14:paraId="0EB8A0CA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45E9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E70EC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47 (11.5)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ED6F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(3.1)</w:t>
            </w:r>
          </w:p>
        </w:tc>
      </w:tr>
    </w:tbl>
    <w:p w14:paraId="7A9CEE68" w14:textId="7172FAF9" w:rsidR="000050BD" w:rsidRDefault="000050BD" w:rsidP="00E033D8">
      <w:pPr>
        <w:rPr>
          <w:rFonts w:ascii="Times New Roman" w:hAnsi="Times New Roman" w:cs="Times New Roman"/>
          <w:color w:val="auto"/>
          <w:sz w:val="22"/>
        </w:rPr>
      </w:pPr>
    </w:p>
    <w:p w14:paraId="63131193" w14:textId="77777777" w:rsidR="000050BD" w:rsidRPr="00D82D5C" w:rsidRDefault="000050BD" w:rsidP="00E033D8">
      <w:pPr>
        <w:rPr>
          <w:rFonts w:ascii="Times New Roman" w:hAnsi="Times New Roman" w:cs="Times New Roman"/>
          <w:color w:val="auto"/>
          <w:sz w:val="22"/>
        </w:rPr>
      </w:pPr>
    </w:p>
    <w:p w14:paraId="3760F55E" w14:textId="4C0F4FD4" w:rsidR="00A70430" w:rsidRPr="00DB5BCE" w:rsidRDefault="00CF3B8A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 w:rsidR="00DB5BCE"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B2233D" w14:paraId="13F0BECC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D129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E0C7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B2233D" w14:paraId="64E79489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446DE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F735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(51.5)</w:t>
            </w:r>
          </w:p>
        </w:tc>
      </w:tr>
      <w:tr w:rsidR="00B2233D" w14:paraId="1F319FC5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A28C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A5DE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(13.9)</w:t>
            </w:r>
          </w:p>
        </w:tc>
      </w:tr>
      <w:tr w:rsidR="00B2233D" w14:paraId="3A9E507F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B002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21C8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(12.9)</w:t>
            </w:r>
          </w:p>
        </w:tc>
      </w:tr>
      <w:tr w:rsidR="00B2233D" w14:paraId="1BD1BF0C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2FAF7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2C5F9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(8.9)</w:t>
            </w:r>
          </w:p>
        </w:tc>
      </w:tr>
      <w:tr w:rsidR="00B2233D" w14:paraId="5024EE39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ADDD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C6614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(8.9)</w:t>
            </w:r>
          </w:p>
        </w:tc>
      </w:tr>
      <w:tr w:rsidR="00B2233D" w14:paraId="34059A64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3DC3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33BAF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(2.0)</w:t>
            </w:r>
          </w:p>
        </w:tc>
      </w:tr>
      <w:tr w:rsidR="00B2233D" w14:paraId="3CEDD88E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0C4CB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A911C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(2.0)</w:t>
            </w:r>
          </w:p>
        </w:tc>
      </w:tr>
      <w:tr w:rsidR="00B2233D" w14:paraId="4D551606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9A35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Total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B2B33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101 (100.0)</w:t>
            </w:r>
          </w:p>
        </w:tc>
      </w:tr>
    </w:tbl>
    <w:p w14:paraId="2B998285" w14:textId="00E160FB" w:rsidR="00713E4E" w:rsidRPr="008F3296" w:rsidRDefault="00DB5BCE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>1. This number is larger than the total number of people screened-out because each person could have been screened out for multiple reasons.</w:t>
      </w:r>
    </w:p>
    <w:p w14:paraId="5E04FA0D" w14:textId="2FBDE2FA" w:rsidR="00713E4E" w:rsidRDefault="00713E4E" w:rsidP="00713E4E">
      <w:r>
        <w:br w:type="page"/>
      </w:r>
    </w:p>
    <w:p w14:paraId="22B96065" w14:textId="77777777" w:rsidR="00713E4E" w:rsidRDefault="00713E4E" w:rsidP="00713E4E">
      <w:pPr>
        <w:spacing w:after="48"/>
      </w:pPr>
    </w:p>
    <w:p w14:paraId="4149EFE2" w14:textId="55183066" w:rsidR="00CA2A20" w:rsidRDefault="009E56BD" w:rsidP="00713E4E">
      <w:pPr>
        <w:pStyle w:val="Heading1"/>
      </w:pPr>
      <w:bookmarkStart w:id="6" w:name="_Toc42615787"/>
      <w:r>
        <w:t xml:space="preserve">Phone and </w:t>
      </w:r>
      <w:proofErr w:type="spellStart"/>
      <w:r>
        <w:t>Clin</w:t>
      </w:r>
      <w:r w:rsidR="00A06280">
        <w:t>C</w:t>
      </w:r>
      <w:r>
        <w:t>ard</w:t>
      </w:r>
      <w:proofErr w:type="spellEnd"/>
      <w:r>
        <w:t xml:space="preserve"> Breakdown</w:t>
      </w:r>
      <w:bookmarkEnd w:id="6"/>
    </w:p>
    <w:p w14:paraId="48D553C7" w14:textId="29E1F698" w:rsidR="009E56BD" w:rsidRDefault="009E56BD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41F5F827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4CF72FEA" w14:textId="77777777" w:rsidR="00913D19" w:rsidRPr="00BD078A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97FE96E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143DC956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2161A191" w14:textId="4DA1C962" w:rsidR="00913D19" w:rsidRPr="00F15BDF" w:rsidRDefault="00D702A8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673</w:t>
            </w:r>
            <w:bookmarkEnd w:id="7"/>
          </w:p>
        </w:tc>
      </w:tr>
      <w:tr w:rsidR="00913D19" w:rsidRPr="00F15BDF" w14:paraId="3EAD16D9" w14:textId="77777777" w:rsidTr="001A5878">
        <w:trPr>
          <w:trHeight w:val="346"/>
        </w:trPr>
        <w:tc>
          <w:tcPr>
            <w:tcW w:w="6944" w:type="dxa"/>
          </w:tcPr>
          <w:p w14:paraId="7B2AEBD0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38A57603" w14:textId="495B1FA5" w:rsidR="00913D19" w:rsidRPr="00F15BDF" w:rsidRDefault="009B7DF9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173</w:t>
            </w:r>
            <w:bookmarkEnd w:id="8"/>
          </w:p>
        </w:tc>
      </w:tr>
      <w:tr w:rsidR="00913D19" w:rsidRPr="00F15BDF" w14:paraId="6F5F0BE8" w14:textId="77777777" w:rsidTr="001A5878">
        <w:trPr>
          <w:trHeight w:val="346"/>
        </w:trPr>
        <w:tc>
          <w:tcPr>
            <w:tcW w:w="6944" w:type="dxa"/>
          </w:tcPr>
          <w:p w14:paraId="115260CC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20581D0C" w14:textId="3E11B33D" w:rsidR="00913D19" w:rsidRPr="00F15BDF" w:rsidRDefault="009B7DF9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377</w:t>
            </w:r>
            <w:bookmarkEnd w:id="9"/>
          </w:p>
        </w:tc>
      </w:tr>
      <w:tr w:rsidR="00913D19" w:rsidRPr="00F15BDF" w14:paraId="198D4FF7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2C58A61D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5FE9707D" w14:textId="1170F746" w:rsidR="00913D19" w:rsidRPr="00F15BDF" w:rsidRDefault="009A43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120</w:t>
            </w:r>
            <w:bookmarkEnd w:id="10"/>
          </w:p>
        </w:tc>
      </w:tr>
      <w:tr w:rsidR="001A5878" w:rsidRPr="00F15BDF" w14:paraId="2B63EF76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4780E9FD" w14:textId="787407F9" w:rsidR="001A5878" w:rsidRPr="00F15BDF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79D5F75" w14:textId="0A1E461D" w:rsidR="001A5878" w:rsidRDefault="001A5878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1" w:name="t3_n_clincard_replacements"/>
            <w:bookmarkStart w:id="12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110</w:t>
            </w:r>
            <w:bookmarkEnd w:id="11"/>
            <w:bookmarkEnd w:id="12"/>
          </w:p>
        </w:tc>
      </w:tr>
      <w:tr w:rsidR="001A5878" w:rsidRPr="00F15BDF" w14:paraId="319C8068" w14:textId="77777777" w:rsidTr="001A5878">
        <w:trPr>
          <w:trHeight w:val="346"/>
        </w:trPr>
        <w:tc>
          <w:tcPr>
            <w:tcW w:w="6944" w:type="dxa"/>
          </w:tcPr>
          <w:p w14:paraId="471B0A8A" w14:textId="43F7271E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73702DDE" w14:textId="35FA2548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40</w:t>
            </w:r>
            <w:bookmarkEnd w:id="13"/>
          </w:p>
        </w:tc>
      </w:tr>
      <w:tr w:rsidR="001A5878" w:rsidRPr="00F15BDF" w14:paraId="402DEFA0" w14:textId="77777777" w:rsidTr="001A5878">
        <w:trPr>
          <w:trHeight w:val="346"/>
        </w:trPr>
        <w:tc>
          <w:tcPr>
            <w:tcW w:w="6944" w:type="dxa"/>
          </w:tcPr>
          <w:p w14:paraId="76F3088A" w14:textId="5A06BF38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649B9848" w14:textId="19196815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17</w:t>
            </w:r>
            <w:bookmarkEnd w:id="14"/>
          </w:p>
        </w:tc>
      </w:tr>
      <w:tr w:rsidR="001A5878" w:rsidRPr="00F15BDF" w14:paraId="29C45C9E" w14:textId="77777777" w:rsidTr="001A5878">
        <w:trPr>
          <w:trHeight w:val="346"/>
        </w:trPr>
        <w:tc>
          <w:tcPr>
            <w:tcW w:w="6944" w:type="dxa"/>
          </w:tcPr>
          <w:p w14:paraId="2944ED8F" w14:textId="02F98895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4 replacement card (5 total cards)</w:t>
            </w:r>
          </w:p>
        </w:tc>
        <w:tc>
          <w:tcPr>
            <w:tcW w:w="2697" w:type="dxa"/>
          </w:tcPr>
          <w:p w14:paraId="545A5D91" w14:textId="5B3AC11B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5</w:t>
            </w:r>
            <w:bookmarkEnd w:id="15"/>
          </w:p>
        </w:tc>
      </w:tr>
      <w:tr w:rsidR="001A5878" w:rsidRPr="00F15BDF" w14:paraId="276F0FE0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5B68F416" w14:textId="4128185D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6468E6E7" w14:textId="2D71A4D5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6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6"/>
          </w:p>
        </w:tc>
      </w:tr>
    </w:tbl>
    <w:p w14:paraId="7D467C75" w14:textId="69C2837B" w:rsidR="00F15BDF" w:rsidRDefault="00F15BDF" w:rsidP="00713E4E"/>
    <w:p w14:paraId="663B00A4" w14:textId="424F946C" w:rsidR="00F15BDF" w:rsidRDefault="00F15BDF" w:rsidP="00713E4E"/>
    <w:p w14:paraId="7DEE5844" w14:textId="77777777" w:rsidR="008B21F8" w:rsidRDefault="008B21F8" w:rsidP="00713E4E"/>
    <w:p w14:paraId="62220619" w14:textId="77777777" w:rsidR="008B21F8" w:rsidRDefault="008B21F8" w:rsidP="00713E4E"/>
    <w:p w14:paraId="10448B5C" w14:textId="77777777" w:rsidR="008B21F8" w:rsidRDefault="008B21F8" w:rsidP="00713E4E"/>
    <w:p w14:paraId="7A0ABCAD" w14:textId="77777777" w:rsidR="008B21F8" w:rsidRDefault="008B21F8" w:rsidP="00713E4E"/>
    <w:p w14:paraId="4338926E" w14:textId="77777777" w:rsidR="008B21F8" w:rsidRDefault="008B21F8" w:rsidP="00713E4E"/>
    <w:p w14:paraId="6CFADD34" w14:textId="77777777" w:rsidR="00D36AA1" w:rsidRDefault="00D36AA1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3415"/>
      </w:tblGrid>
      <w:tr w:rsidR="0018571C" w14:paraId="7371510A" w14:textId="77777777" w:rsidTr="001812E7">
        <w:tc>
          <w:tcPr>
            <w:tcW w:w="6655" w:type="dxa"/>
            <w:tcBorders>
              <w:bottom w:val="single" w:sz="4" w:space="0" w:color="auto"/>
            </w:tcBorders>
          </w:tcPr>
          <w:p w14:paraId="0D15D70E" w14:textId="478B8AA4" w:rsidR="0018571C" w:rsidRDefault="006E52DF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415" w:type="dxa"/>
            <w:tcBorders>
              <w:bottom w:val="single" w:sz="4" w:space="0" w:color="auto"/>
            </w:tcBorders>
          </w:tcPr>
          <w:p w14:paraId="19E7FA12" w14:textId="77777777" w:rsidR="0018571C" w:rsidRDefault="0018571C" w:rsidP="00524C42">
            <w:pPr>
              <w:jc w:val="center"/>
            </w:pPr>
          </w:p>
        </w:tc>
      </w:tr>
      <w:tr w:rsidR="0018571C" w14:paraId="34031767" w14:textId="77777777" w:rsidTr="001812E7">
        <w:tc>
          <w:tcPr>
            <w:tcW w:w="6655" w:type="dxa"/>
            <w:tcBorders>
              <w:top w:val="single" w:sz="4" w:space="0" w:color="auto"/>
            </w:tcBorders>
          </w:tcPr>
          <w:p w14:paraId="5D3ED7EE" w14:textId="77777777" w:rsidR="0018571C" w:rsidRDefault="0018571C" w:rsidP="00713E4E"/>
        </w:tc>
        <w:tc>
          <w:tcPr>
            <w:tcW w:w="3415" w:type="dxa"/>
            <w:tcBorders>
              <w:top w:val="single" w:sz="4" w:space="0" w:color="auto"/>
              <w:bottom w:val="single" w:sz="4" w:space="0" w:color="auto"/>
            </w:tcBorders>
          </w:tcPr>
          <w:p w14:paraId="4EEEA37F" w14:textId="6C5670CE" w:rsidR="0018571C" w:rsidRDefault="008B21F8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4E8B7439" w14:textId="77777777" w:rsidTr="001812E7">
        <w:tc>
          <w:tcPr>
            <w:tcW w:w="6655" w:type="dxa"/>
            <w:tcBorders>
              <w:bottom w:val="single" w:sz="4" w:space="0" w:color="auto"/>
            </w:tcBorders>
            <w:vAlign w:val="center"/>
          </w:tcPr>
          <w:p w14:paraId="75A5A334" w14:textId="3C773051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4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730B75" w14:textId="3CE43263" w:rsidR="00524C42" w:rsidRDefault="00EC087F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377</w:t>
            </w:r>
          </w:p>
        </w:tc>
      </w:tr>
      <w:tr w:rsidR="00524C42" w14:paraId="4BE03F4E" w14:textId="77777777" w:rsidTr="001812E7">
        <w:tc>
          <w:tcPr>
            <w:tcW w:w="6655" w:type="dxa"/>
            <w:tcBorders>
              <w:top w:val="single" w:sz="4" w:space="0" w:color="auto"/>
            </w:tcBorders>
            <w:vAlign w:val="center"/>
          </w:tcPr>
          <w:p w14:paraId="56F69E20" w14:textId="64CC03BC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415" w:type="dxa"/>
            <w:tcBorders>
              <w:top w:val="single" w:sz="4" w:space="0" w:color="auto"/>
            </w:tcBorders>
            <w:vAlign w:val="center"/>
          </w:tcPr>
          <w:p w14:paraId="4E1D0F49" w14:textId="1A0787EA" w:rsidR="00524C42" w:rsidRDefault="008C0ECB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248</w:t>
            </w:r>
          </w:p>
        </w:tc>
      </w:tr>
      <w:tr w:rsidR="00524C42" w14:paraId="3A1273BF" w14:textId="77777777" w:rsidTr="00524C42">
        <w:tc>
          <w:tcPr>
            <w:tcW w:w="6655" w:type="dxa"/>
            <w:vAlign w:val="center"/>
          </w:tcPr>
          <w:p w14:paraId="74E980BA" w14:textId="3115C90E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415" w:type="dxa"/>
            <w:vAlign w:val="center"/>
          </w:tcPr>
          <w:p w14:paraId="3CFC6744" w14:textId="60959DAA" w:rsidR="00524C42" w:rsidRDefault="008C0ECB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120</w:t>
            </w:r>
          </w:p>
        </w:tc>
      </w:tr>
      <w:tr w:rsidR="00524C42" w14:paraId="7AC79A85" w14:textId="77777777" w:rsidTr="00524C42">
        <w:tc>
          <w:tcPr>
            <w:tcW w:w="6655" w:type="dxa"/>
            <w:vAlign w:val="center"/>
          </w:tcPr>
          <w:p w14:paraId="70EF2A45" w14:textId="06D7E8A8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="00524C42"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415" w:type="dxa"/>
            <w:vAlign w:val="center"/>
          </w:tcPr>
          <w:p w14:paraId="223588A3" w14:textId="1272E9E1" w:rsidR="00524C42" w:rsidRDefault="008C0ECB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54</w:t>
            </w:r>
          </w:p>
        </w:tc>
      </w:tr>
      <w:tr w:rsidR="00524C42" w14:paraId="25B2BF51" w14:textId="77777777" w:rsidTr="00524C42">
        <w:tc>
          <w:tcPr>
            <w:tcW w:w="6655" w:type="dxa"/>
            <w:vAlign w:val="center"/>
          </w:tcPr>
          <w:p w14:paraId="567FE131" w14:textId="2F69FDA0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="00524C42"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415" w:type="dxa"/>
            <w:vAlign w:val="center"/>
          </w:tcPr>
          <w:p w14:paraId="02EEFED4" w14:textId="02D9C1C7" w:rsidR="00524C42" w:rsidRDefault="008353D4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66</w:t>
            </w:r>
          </w:p>
        </w:tc>
      </w:tr>
      <w:tr w:rsidR="00524C42" w14:paraId="49114E97" w14:textId="77777777" w:rsidTr="001812E7">
        <w:tc>
          <w:tcPr>
            <w:tcW w:w="6655" w:type="dxa"/>
            <w:vAlign w:val="center"/>
          </w:tcPr>
          <w:p w14:paraId="55625806" w14:textId="299ABBC9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415" w:type="dxa"/>
            <w:vAlign w:val="center"/>
          </w:tcPr>
          <w:p w14:paraId="38D7C79B" w14:textId="48AAD2EC" w:rsidR="00524C42" w:rsidRDefault="008353D4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5</w:t>
            </w:r>
          </w:p>
        </w:tc>
      </w:tr>
      <w:tr w:rsidR="00524C42" w14:paraId="314A8A88" w14:textId="77777777" w:rsidTr="001812E7">
        <w:tc>
          <w:tcPr>
            <w:tcW w:w="6655" w:type="dxa"/>
            <w:tcBorders>
              <w:bottom w:val="single" w:sz="4" w:space="0" w:color="auto"/>
            </w:tcBorders>
            <w:vAlign w:val="center"/>
          </w:tcPr>
          <w:p w14:paraId="3800C30F" w14:textId="4595FB0F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415" w:type="dxa"/>
            <w:tcBorders>
              <w:bottom w:val="single" w:sz="4" w:space="0" w:color="auto"/>
            </w:tcBorders>
            <w:vAlign w:val="center"/>
          </w:tcPr>
          <w:p w14:paraId="1047E5E0" w14:textId="7CE2B71B" w:rsidR="00524C42" w:rsidRDefault="008353D4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5</w:t>
            </w:r>
          </w:p>
        </w:tc>
      </w:tr>
    </w:tbl>
    <w:p w14:paraId="2C79E12A" w14:textId="77777777" w:rsidR="00D36AA1" w:rsidRDefault="00D36AA1" w:rsidP="00713E4E"/>
    <w:p w14:paraId="01FDDB9D" w14:textId="46148B63" w:rsidR="00F15BDF" w:rsidRDefault="00F15BDF" w:rsidP="00713E4E"/>
    <w:p w14:paraId="0D24597B" w14:textId="4689736A" w:rsidR="00913D19" w:rsidRDefault="00913D19" w:rsidP="00713E4E"/>
    <w:p w14:paraId="221D7809" w14:textId="5F92B288" w:rsidR="00913D19" w:rsidRDefault="00913D19" w:rsidP="00713E4E"/>
    <w:p w14:paraId="19D7ED44" w14:textId="77777777" w:rsidR="00913D19" w:rsidRDefault="00913D19" w:rsidP="00713E4E"/>
    <w:p w14:paraId="276D1E4B" w14:textId="51734CCF" w:rsidR="00F15BDF" w:rsidRDefault="00F15BDF" w:rsidP="00713E4E"/>
    <w:p w14:paraId="6BB3EAAC" w14:textId="703EAE89" w:rsidR="00F15BDF" w:rsidRDefault="00F15BDF" w:rsidP="00713E4E"/>
    <w:p w14:paraId="2FBAA6E5" w14:textId="26A1730A" w:rsidR="00F15BDF" w:rsidRDefault="00F15BDF" w:rsidP="00713E4E"/>
    <w:p w14:paraId="1AC703ED" w14:textId="5FEE64E7" w:rsidR="00F15BDF" w:rsidRDefault="00F15BDF" w:rsidP="00713E4E"/>
    <w:p w14:paraId="57A1C889" w14:textId="749708B5" w:rsidR="00F15BDF" w:rsidRDefault="00F15BDF" w:rsidP="00713E4E"/>
    <w:p w14:paraId="6135F8E5" w14:textId="6E9A4DD1" w:rsidR="00F15BDF" w:rsidRDefault="00F15BDF" w:rsidP="00713E4E"/>
    <w:p w14:paraId="4A1BC153" w14:textId="77777777" w:rsidR="00F15BDF" w:rsidRPr="00F15BDF" w:rsidRDefault="00F15BD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45225024" w14:textId="77777777" w:rsidR="00913D19" w:rsidRDefault="00913D19" w:rsidP="00713E4E">
      <w:pPr>
        <w:spacing w:after="48"/>
      </w:pPr>
    </w:p>
    <w:p w14:paraId="2A146C26" w14:textId="4ABE7179" w:rsidR="00BB4F88" w:rsidRDefault="0015480B" w:rsidP="00BB4F88">
      <w:pPr>
        <w:pStyle w:val="Heading1"/>
      </w:pPr>
      <w:r>
        <w:br w:type="page"/>
      </w:r>
      <w:r w:rsidR="00BB4F88">
        <w:lastRenderedPageBreak/>
        <w:t>Phone terminations</w:t>
      </w:r>
    </w:p>
    <w:p w14:paraId="12CEA819" w14:textId="6C85AE17" w:rsidR="00F15BDF" w:rsidRDefault="00F15BDF" w:rsidP="00E40EE6">
      <w:pPr>
        <w:spacing w:after="48"/>
      </w:pPr>
    </w:p>
    <w:p w14:paraId="28F5C13A" w14:textId="118768CD" w:rsidR="00DE2EED" w:rsidRDefault="00794B46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 w:rsidR="00C74DC1">
        <w:rPr>
          <w:rFonts w:ascii="Times New Roman" w:hAnsi="Times New Roman" w:cs="Times New Roman"/>
          <w:color w:val="auto"/>
          <w:sz w:val="22"/>
        </w:rPr>
        <w:t xml:space="preserve"> (</w:t>
      </w:r>
      <w:r w:rsidR="00BC7F41">
        <w:rPr>
          <w:rFonts w:ascii="Times New Roman" w:hAnsi="Times New Roman" w:cs="Times New Roman"/>
          <w:color w:val="auto"/>
          <w:sz w:val="22"/>
        </w:rPr>
        <w:t>N</w:t>
      </w:r>
      <w:r w:rsidR="00C74DC1">
        <w:rPr>
          <w:rFonts w:ascii="Times New Roman" w:hAnsi="Times New Roman" w:cs="Times New Roman"/>
          <w:color w:val="auto"/>
          <w:sz w:val="22"/>
        </w:rPr>
        <w:t xml:space="preserve"> =</w:t>
      </w:r>
      <w:r w:rsidR="00174169">
        <w:rPr>
          <w:rFonts w:ascii="Times New Roman" w:hAnsi="Times New Roman" w:cs="Times New Roman"/>
          <w:color w:val="auto"/>
          <w:sz w:val="22"/>
        </w:rPr>
        <w:t xml:space="preserve"> </w:t>
      </w:r>
      <w:bookmarkStart w:id="17" w:name="n_phone_terminations"/>
      <w:r w:rsidR="00174169">
        <w:rPr>
          <w:rFonts w:ascii="Times New Roman" w:hAnsi="Times New Roman" w:cs="Times New Roman"/>
          <w:color w:val="auto"/>
          <w:sz w:val="22"/>
        </w:rPr>
        <w:t>353</w:t>
      </w:r>
      <w:bookmarkEnd w:id="17"/>
      <w:r w:rsidR="00BC7F41">
        <w:rPr>
          <w:rFonts w:ascii="Times New Roman" w:hAnsi="Times New Roman" w:cs="Times New Roman"/>
          <w:color w:val="auto"/>
          <w:sz w:val="22"/>
        </w:rPr>
        <w:t xml:space="preserve"> terminations</w:t>
      </w:r>
      <w:r w:rsidR="00C74DC1"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43B72B05" w14:textId="29A0E421" w:rsidR="00794B46" w:rsidRPr="00794B46" w:rsidRDefault="00174169" w:rsidP="00794B46">
      <w:pPr>
        <w:rPr>
          <w:rFonts w:ascii="Times New Roman" w:hAnsi="Times New Roman" w:cs="Times New Roman"/>
          <w:color w:val="auto"/>
          <w:sz w:val="22"/>
        </w:rPr>
      </w:pPr>
      <w:bookmarkStart w:id="18" w:name="fig_phone_terminations"/>
      <w:r>
        <w:rPr>
          <w:noProof/>
        </w:rPr>
        <w:drawing>
          <wp:inline distT="0" distB="0" distL="0" distR="0" wp14:anchorId="5B0034AA" wp14:editId="31F1392C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8"/>
    </w:p>
    <w:p w14:paraId="6F2A4128" w14:textId="77777777" w:rsidR="00DE2EED" w:rsidRPr="0015480B" w:rsidRDefault="00DE2EED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382EF50D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B31B6" w14:textId="2CEA26F2" w:rsidR="00DE089A" w:rsidRPr="005A46F3" w:rsidRDefault="00DE089A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="009A07F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="00757514"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 w:rsidR="00BC0F66"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3A02A129" w14:textId="340FDB29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6E0DB" w14:textId="73C1093C" w:rsidR="0015480B" w:rsidRPr="00FB22D4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252CC9" w14:textId="25815F64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14B68B17" w14:textId="592777A0" w:rsidR="0015480B" w:rsidRPr="0015480B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A81243" w14:textId="35EAC440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16A2BF74" w14:textId="6CEDB0E4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4131BF" w14:textId="77777777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5F5774DB" w14:textId="581E3F1B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 and on)</w:t>
            </w:r>
          </w:p>
        </w:tc>
      </w:tr>
      <w:tr w:rsidR="0015480B" w:rsidRPr="0015480B" w14:paraId="3EF481D3" w14:textId="392AE1E8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ED7764" w14:textId="77777777" w:rsidR="0015480B" w:rsidRPr="00D3044F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09F478" w14:textId="14716FAC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9895E31" w14:textId="0F568188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D294DC9" w14:textId="09ABD63D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CE0ACE" w:rsidRPr="0015480B" w14:paraId="4BB2697A" w14:textId="7499DCF3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5A83" w14:textId="35E7F036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2BC8" w14:textId="0D2F7D31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4A020040" w14:textId="5B290637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4DBE5AAD" w14:textId="2D8B851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(25.5)</w:t>
            </w:r>
          </w:p>
        </w:tc>
      </w:tr>
      <w:tr w:rsidR="00CE0ACE" w:rsidRPr="0015480B" w14:paraId="581C2562" w14:textId="1AA97731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68554A6" w14:textId="5DF37839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40D2A4A" w14:textId="169984B8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5C7E11CD" w14:textId="6AF74E8B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724E4C31" w14:textId="005FAA90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38 (19.8)</w:t>
            </w:r>
          </w:p>
        </w:tc>
      </w:tr>
      <w:tr w:rsidR="00CE0ACE" w:rsidRPr="0015480B" w14:paraId="45C5FD1F" w14:textId="40CDF940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4AD30BE6" w14:textId="700B77CB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D7C5498" w14:textId="0609973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55C487D5" w14:textId="3CCEBC3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38DFD30F" w14:textId="512BA082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48 (25.0)</w:t>
            </w:r>
          </w:p>
        </w:tc>
      </w:tr>
      <w:tr w:rsidR="00CE0ACE" w:rsidRPr="0015480B" w14:paraId="6179B0D1" w14:textId="7DB0B2DF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578C670D" w14:textId="5CA098EC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05A40EE" w14:textId="11335215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48A3B99A" w14:textId="5E9E5153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7ECB1FB3" w14:textId="1595BEC7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24 (12.5)</w:t>
            </w:r>
          </w:p>
        </w:tc>
      </w:tr>
      <w:tr w:rsidR="00CE0ACE" w:rsidRPr="0015480B" w14:paraId="6CDFC462" w14:textId="518C1E9F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4813146" w14:textId="5B602CBE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B4BFAC2" w14:textId="5BF81ED3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39AFDFE7" w14:textId="5463659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077F98B3" w14:textId="0D327F3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(7.8)</w:t>
            </w:r>
          </w:p>
        </w:tc>
      </w:tr>
      <w:tr w:rsidR="00CE0ACE" w:rsidRPr="0015480B" w14:paraId="77267B79" w14:textId="4511C3D3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5F7DD09F" w14:textId="72CE5128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Sold or Gifted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78B948B0" w14:textId="5D6B32A5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08869047" w14:textId="651F69E1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5592435A" w14:textId="7DA4A28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(4.7)</w:t>
            </w:r>
          </w:p>
        </w:tc>
      </w:tr>
      <w:tr w:rsidR="00CE0ACE" w:rsidRPr="0015480B" w14:paraId="5924C5B0" w14:textId="672EBB65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A5BD4C2" w14:textId="7C8A4D6B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FFDDD6F" w14:textId="5B1880E4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1A6E86E" w14:textId="527A152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06D7FA85" w14:textId="01F68BCF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 (2.1)</w:t>
            </w:r>
          </w:p>
        </w:tc>
      </w:tr>
      <w:tr w:rsidR="00CE0ACE" w:rsidRPr="0015480B" w14:paraId="5EA216D7" w14:textId="26B2783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0CD06" w14:textId="19817F83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4215" w14:textId="13195F97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4DC84781" w14:textId="51C584E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27BA9CCA" w14:textId="3BDE15C6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(2.6)</w:t>
            </w:r>
          </w:p>
        </w:tc>
      </w:tr>
      <w:tr w:rsidR="0015480B" w:rsidRPr="0015480B" w14:paraId="04FFAA6F" w14:textId="3D1DBDCF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530F93" w14:textId="77777777" w:rsidR="0015480B" w:rsidRPr="00D3044F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89293C" w14:textId="549F1BD4" w:rsidR="0015480B" w:rsidRPr="00D3044F" w:rsidRDefault="0015480B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 w:rsidR="000835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62EAADB" w14:textId="67348E91" w:rsidR="0015480B" w:rsidRPr="00D3044F" w:rsidRDefault="004E0B3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</w:t>
            </w:r>
            <w:r w:rsidR="004B39C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4 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9079287" w14:textId="7CD706D2" w:rsidR="0015480B" w:rsidRPr="00D3044F" w:rsidRDefault="00BE74B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192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 (100)</w:t>
            </w:r>
          </w:p>
        </w:tc>
      </w:tr>
    </w:tbl>
    <w:p w14:paraId="620AB0EA" w14:textId="4FD44804" w:rsidR="00757514" w:rsidRDefault="00757514" w:rsidP="00713E4E"/>
    <w:p w14:paraId="1DDB9C91" w14:textId="0D123BB9" w:rsidR="00645047" w:rsidRDefault="00645047" w:rsidP="00713E4E"/>
    <w:p w14:paraId="0F89E1E8" w14:textId="77777777" w:rsidR="00645047" w:rsidRDefault="00645047" w:rsidP="00713E4E"/>
    <w:p w14:paraId="5B963D40" w14:textId="75F6F7F3" w:rsidR="00B04163" w:rsidRDefault="00364DC2" w:rsidP="00713E4E">
      <w:r>
        <w:t xml:space="preserve"> </w:t>
      </w:r>
    </w:p>
    <w:p w14:paraId="774D7C91" w14:textId="72B0AC94" w:rsidR="00EA58FC" w:rsidRDefault="00EA58FC" w:rsidP="00713E4E"/>
    <w:p w14:paraId="7ED99296" w14:textId="7BD98930" w:rsidR="00EA58FC" w:rsidRDefault="00EA58FC" w:rsidP="00713E4E">
      <w:pPr>
        <w:spacing w:after="48"/>
      </w:pPr>
      <w:r>
        <w:br w:type="page"/>
      </w:r>
    </w:p>
    <w:p w14:paraId="6370EAA6" w14:textId="603595E5" w:rsidR="00EA58FC" w:rsidRDefault="00EA58FC" w:rsidP="00713E4E">
      <w:pPr>
        <w:pStyle w:val="Heading1"/>
      </w:pPr>
      <w:bookmarkStart w:id="19" w:name="_Toc42615789"/>
      <w:r>
        <w:lastRenderedPageBreak/>
        <w:t>Visit Compliance</w:t>
      </w:r>
      <w:bookmarkEnd w:id="19"/>
    </w:p>
    <w:p w14:paraId="71A97FFB" w14:textId="310CE429" w:rsidR="00EA58FC" w:rsidRDefault="00EA58FC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44ABC9D6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40CE47F8" w14:textId="79F047DC" w:rsidR="00851724" w:rsidRPr="00AC5E05" w:rsidRDefault="00851724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 w:rsidR="009E759C"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 w:rsidR="009E759C"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 w:rsidR="009B2DF6"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0" w:name="n_randomized"/>
            <w:r w:rsidR="009B2DF6" w:rsidRPr="009B2DF6">
              <w:rPr>
                <w:rFonts w:ascii="Times New Roman" w:hAnsi="Times New Roman" w:cs="Times New Roman"/>
                <w:color w:val="auto"/>
                <w:sz w:val="22"/>
              </w:rPr>
              <w:t>373</w:t>
            </w:r>
            <w:bookmarkEnd w:id="20"/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49EAB07B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0D6B014B" w14:textId="413CBE8D" w:rsidR="00851724" w:rsidRPr="007A645A" w:rsidRDefault="007A645A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D1D58F6" w14:textId="1E458788" w:rsidR="00851724" w:rsidRPr="007A645A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1459A6" w:rsidRPr="00AC5E05" w14:paraId="0728D0CB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7FAB5C7" w14:textId="23FC3105" w:rsidR="001459A6" w:rsidRPr="00A21D6B" w:rsidRDefault="001459A6" w:rsidP="001459A6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81C77B2" w14:textId="5EE75453" w:rsidR="001459A6" w:rsidRPr="00A21D6B" w:rsidRDefault="001459A6" w:rsidP="001459A6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124 (33.2)</w:t>
            </w:r>
          </w:p>
        </w:tc>
      </w:tr>
      <w:tr w:rsidR="001459A6" w:rsidRPr="00AC5E05" w14:paraId="3D646315" w14:textId="77777777" w:rsidTr="009E759C">
        <w:tc>
          <w:tcPr>
            <w:tcW w:w="5035" w:type="dxa"/>
            <w:vAlign w:val="center"/>
          </w:tcPr>
          <w:p w14:paraId="4B8133BA" w14:textId="45141F96" w:rsidR="001459A6" w:rsidRPr="00AC5E05" w:rsidRDefault="001459A6" w:rsidP="001459A6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36AA46A1" w14:textId="2F1C4115" w:rsidR="001459A6" w:rsidRPr="00AC5E05" w:rsidRDefault="001459A6" w:rsidP="001459A6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125 (33.5)</w:t>
            </w:r>
          </w:p>
        </w:tc>
      </w:tr>
      <w:tr w:rsidR="001459A6" w:rsidRPr="00AC5E05" w14:paraId="0102F70D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4F39F93D" w14:textId="6E726569" w:rsidR="001459A6" w:rsidRPr="00AC5E05" w:rsidRDefault="001459A6" w:rsidP="001459A6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7E1B867A" w14:textId="252019DC" w:rsidR="001459A6" w:rsidRPr="00AC5E05" w:rsidRDefault="001459A6" w:rsidP="001459A6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124 (33.2)</w:t>
            </w:r>
          </w:p>
        </w:tc>
      </w:tr>
    </w:tbl>
    <w:p w14:paraId="5699C5FF" w14:textId="13FB4A44" w:rsidR="00AC5E05" w:rsidRDefault="00AC5E05" w:rsidP="00713E4E"/>
    <w:p w14:paraId="2A5CC787" w14:textId="6018AE26" w:rsidR="007208FF" w:rsidRDefault="007208FF" w:rsidP="00713E4E"/>
    <w:p w14:paraId="2DDDC0E5" w14:textId="2F3DE9E8" w:rsidR="007208FF" w:rsidRDefault="007208FF" w:rsidP="00713E4E"/>
    <w:p w14:paraId="75434584" w14:textId="77777777" w:rsidR="007208FF" w:rsidRDefault="007208FF" w:rsidP="00713E4E"/>
    <w:p w14:paraId="10B17D13" w14:textId="36C9C9C3" w:rsidR="00AC5E05" w:rsidRDefault="00AC5E05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3C6EE419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55A88122" w14:textId="2009061C" w:rsidR="007208FF" w:rsidRPr="00851724" w:rsidRDefault="007208FF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5C12E4A6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15865" w14:textId="2546F9E1" w:rsidR="00851724" w:rsidRPr="007208FF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43F2B642" w14:textId="0EF24AA7" w:rsidR="00851724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002697E1" w14:textId="08EE6DAD" w:rsidR="0038646A" w:rsidRPr="007208FF" w:rsidRDefault="0038646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= 329</w:t>
            </w:r>
          </w:p>
          <w:p w14:paraId="5118CED7" w14:textId="4E384210" w:rsidR="00851724" w:rsidRPr="00851724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5F251D56" w14:textId="56B2F328" w:rsidR="00851724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2A273999" w14:textId="0BAF9C76" w:rsidR="0038646A" w:rsidRPr="007208FF" w:rsidRDefault="0038646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= 303</w:t>
            </w:r>
          </w:p>
          <w:p w14:paraId="3FC3F821" w14:textId="4B8A8CFE" w:rsidR="00851724" w:rsidRPr="00851724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AF3287" w:rsidRPr="00851724" w14:paraId="72D3DBE8" w14:textId="77777777" w:rsidTr="007208FF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5BDAAC43" w14:textId="6D5CCA97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6F0F7F1F" w14:textId="164F2BB5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329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408CC0F9" w14:textId="30039270" w:rsidR="00AF3287" w:rsidRPr="00851724" w:rsidRDefault="00B4495D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AF3287" w:rsidRPr="00851724" w14:paraId="160677AF" w14:textId="77777777" w:rsidTr="007208FF">
        <w:tc>
          <w:tcPr>
            <w:tcW w:w="3356" w:type="dxa"/>
            <w:vAlign w:val="center"/>
          </w:tcPr>
          <w:p w14:paraId="44A8501D" w14:textId="110543B3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081633B1" w14:textId="6E59AC82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(92.4)</w:t>
            </w:r>
          </w:p>
        </w:tc>
        <w:tc>
          <w:tcPr>
            <w:tcW w:w="3505" w:type="dxa"/>
            <w:vAlign w:val="center"/>
          </w:tcPr>
          <w:p w14:paraId="56C9C7E5" w14:textId="566EADE4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(100.0)</w:t>
            </w:r>
          </w:p>
        </w:tc>
      </w:tr>
      <w:tr w:rsidR="00AF3287" w:rsidRPr="00851724" w14:paraId="4BEA6559" w14:textId="77777777" w:rsidTr="007208FF">
        <w:tc>
          <w:tcPr>
            <w:tcW w:w="3356" w:type="dxa"/>
            <w:vAlign w:val="center"/>
          </w:tcPr>
          <w:p w14:paraId="112A1FBC" w14:textId="51D0C912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18103AC1" w14:textId="71C16909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225 (69.4)</w:t>
            </w:r>
          </w:p>
        </w:tc>
        <w:tc>
          <w:tcPr>
            <w:tcW w:w="3505" w:type="dxa"/>
            <w:vAlign w:val="center"/>
          </w:tcPr>
          <w:p w14:paraId="41AAAE38" w14:textId="1E82777D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225 (75.3)</w:t>
            </w:r>
          </w:p>
        </w:tc>
      </w:tr>
      <w:tr w:rsidR="00AF3287" w:rsidRPr="00851724" w14:paraId="54785EE1" w14:textId="77777777" w:rsidTr="007208FF">
        <w:tc>
          <w:tcPr>
            <w:tcW w:w="3356" w:type="dxa"/>
            <w:vAlign w:val="center"/>
          </w:tcPr>
          <w:p w14:paraId="7A3EDA59" w14:textId="7A7BD284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584B926C" w14:textId="0311237E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169 (54.9)</w:t>
            </w:r>
          </w:p>
        </w:tc>
        <w:tc>
          <w:tcPr>
            <w:tcW w:w="3505" w:type="dxa"/>
            <w:vAlign w:val="center"/>
          </w:tcPr>
          <w:p w14:paraId="663D3071" w14:textId="33098F2B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169 (59.7)</w:t>
            </w:r>
          </w:p>
        </w:tc>
      </w:tr>
      <w:tr w:rsidR="00AF3287" w:rsidRPr="00851724" w14:paraId="046904EC" w14:textId="77777777" w:rsidTr="007208FF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28DCB2EF" w14:textId="6FACAA99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35C94275" w14:textId="4F7801C3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152 (53.5)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05074EDC" w14:textId="1D4369FA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152 (57.6)</w:t>
            </w:r>
          </w:p>
        </w:tc>
      </w:tr>
      <w:tr w:rsidR="0004795A" w:rsidRPr="00851724" w14:paraId="20E60751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4BEE91A6" w14:textId="77777777" w:rsidR="0004795A" w:rsidRPr="00851724" w:rsidRDefault="0004795A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1A5664D3" w14:textId="77777777" w:rsidR="0004795A" w:rsidRPr="00851724" w:rsidRDefault="0004795A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7F66AC1E" w14:textId="77777777" w:rsidR="0004795A" w:rsidRPr="00851724" w:rsidRDefault="0004795A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764E20BE" w14:textId="69429656" w:rsidR="00851724" w:rsidRDefault="00851724" w:rsidP="00713E4E"/>
    <w:p w14:paraId="10BAA757" w14:textId="63B26A67" w:rsidR="00851724" w:rsidRDefault="00851724" w:rsidP="00713E4E"/>
    <w:p w14:paraId="4EA8DB4B" w14:textId="3EF198F9" w:rsidR="00851724" w:rsidRDefault="00851724" w:rsidP="00713E4E"/>
    <w:p w14:paraId="5586624C" w14:textId="77777777" w:rsidR="00851724" w:rsidRDefault="00851724" w:rsidP="00713E4E"/>
    <w:p w14:paraId="3EB4FB1C" w14:textId="77777777" w:rsidR="00437F4D" w:rsidRDefault="00437F4D" w:rsidP="00437F4D">
      <w:pPr>
        <w:pStyle w:val="Heading1"/>
        <w:pBdr>
          <w:bottom w:val="none" w:sz="0" w:space="0" w:color="auto"/>
        </w:pBdr>
      </w:pPr>
      <w:bookmarkStart w:id="21" w:name="_Toc42615790"/>
    </w:p>
    <w:p w14:paraId="137D95A6" w14:textId="53E2B9E0" w:rsidR="00437F4D" w:rsidRDefault="00437F4D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C01A589" w14:textId="77777777" w:rsidR="00437F4D" w:rsidRDefault="00437F4D" w:rsidP="00713E4E">
      <w:pPr>
        <w:pStyle w:val="Heading1"/>
      </w:pPr>
    </w:p>
    <w:p w14:paraId="1E404EC5" w14:textId="3EA82B6F" w:rsidR="00EA58FC" w:rsidRDefault="00BD362C" w:rsidP="00713E4E">
      <w:pPr>
        <w:pStyle w:val="Heading1"/>
      </w:pPr>
      <w:r>
        <w:t>COVID -19</w:t>
      </w:r>
      <w:bookmarkEnd w:id="21"/>
    </w:p>
    <w:p w14:paraId="656434AA" w14:textId="50454622" w:rsidR="00BD362C" w:rsidRDefault="00BD362C" w:rsidP="00713E4E"/>
    <w:p w14:paraId="721467F0" w14:textId="13E45129" w:rsidR="007208FF" w:rsidRDefault="007208FF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66A3A2CE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5A255E68" w14:textId="16E75DC4" w:rsidR="007208FF" w:rsidRPr="00BD362C" w:rsidRDefault="007208FF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hone 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(N = </w:t>
            </w:r>
            <w:r w:rsidR="00FE2B77">
              <w:rPr>
                <w:rFonts w:ascii="Times New Roman" w:eastAsia="Times New Roman" w:hAnsi="Times New Roman"/>
                <w:color w:val="auto"/>
                <w:sz w:val="22"/>
              </w:rPr>
              <w:t>58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)</w:t>
            </w:r>
            <w:r w:rsidR="007563EE"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 (N = </w:t>
            </w:r>
            <w:r w:rsidR="009820DD">
              <w:rPr>
                <w:rFonts w:ascii="Times New Roman" w:eastAsia="Times New Roman" w:hAnsi="Times New Roman"/>
                <w:color w:val="auto"/>
                <w:sz w:val="22"/>
              </w:rPr>
              <w:t>62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)</w:t>
            </w:r>
            <w:r w:rsidR="007563EE">
              <w:rPr>
                <w:rFonts w:ascii="Times New Roman" w:eastAsia="Times New Roman" w:hAnsi="Times New Roman"/>
                <w:color w:val="auto"/>
                <w:sz w:val="22"/>
              </w:rPr>
              <w:t>, and combination (N = 1)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2EC78365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2EA9AFAC" w14:textId="77777777" w:rsidR="007208FF" w:rsidRPr="00BD362C" w:rsidRDefault="007208FF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C53679" w14:textId="42CC67D5" w:rsidR="007208FF" w:rsidRPr="00BD362C" w:rsidRDefault="007208FF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 w:rsidR="00036CA2"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7208FF" w:rsidRPr="00BD362C" w14:paraId="293CEFF6" w14:textId="77777777" w:rsidTr="00490118">
        <w:tc>
          <w:tcPr>
            <w:tcW w:w="2831" w:type="pct"/>
            <w:vAlign w:val="center"/>
          </w:tcPr>
          <w:p w14:paraId="37087F73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5C0E3CBC" w14:textId="1A173B75" w:rsidR="007208FF" w:rsidRPr="00BD362C" w:rsidRDefault="00672D6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121</w:t>
            </w:r>
          </w:p>
        </w:tc>
      </w:tr>
      <w:tr w:rsidR="007208FF" w:rsidRPr="00BD362C" w14:paraId="20065EFD" w14:textId="77777777" w:rsidTr="00490118">
        <w:tc>
          <w:tcPr>
            <w:tcW w:w="2831" w:type="pct"/>
            <w:vAlign w:val="center"/>
          </w:tcPr>
          <w:p w14:paraId="21CE66EB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064F01D8" w14:textId="77777777" w:rsidR="007208FF" w:rsidRPr="00BD362C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7208FF" w:rsidRPr="00BD362C" w14:paraId="07F1BB24" w14:textId="77777777" w:rsidTr="00490118">
        <w:tc>
          <w:tcPr>
            <w:tcW w:w="2831" w:type="pct"/>
            <w:vAlign w:val="center"/>
          </w:tcPr>
          <w:p w14:paraId="2F76C722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7AC2382B" w14:textId="4FA7BD83" w:rsidR="007208FF" w:rsidRPr="00BD362C" w:rsidRDefault="00124B2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33</w:t>
            </w:r>
          </w:p>
        </w:tc>
      </w:tr>
      <w:tr w:rsidR="007208FF" w:rsidRPr="00BD362C" w14:paraId="085506E0" w14:textId="77777777" w:rsidTr="00490118">
        <w:tc>
          <w:tcPr>
            <w:tcW w:w="2831" w:type="pct"/>
            <w:vAlign w:val="center"/>
          </w:tcPr>
          <w:p w14:paraId="5FA50EBF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5A3397D7" w14:textId="78C11F21" w:rsidR="007208FF" w:rsidRPr="00BD362C" w:rsidRDefault="003265A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47</w:t>
            </w:r>
          </w:p>
        </w:tc>
      </w:tr>
      <w:tr w:rsidR="007208FF" w:rsidRPr="00BD362C" w14:paraId="718D527B" w14:textId="77777777" w:rsidTr="00490118">
        <w:tc>
          <w:tcPr>
            <w:tcW w:w="2831" w:type="pct"/>
            <w:vAlign w:val="center"/>
          </w:tcPr>
          <w:p w14:paraId="40F564D7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212A5F0E" w14:textId="20065F2B" w:rsidR="007208FF" w:rsidRPr="00BD362C" w:rsidRDefault="00C6529E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</w:t>
            </w:r>
            <w:r w:rsidR="003265A0">
              <w:rPr>
                <w:rFonts w:ascii="Times New Roman" w:eastAsia="Times New Roman" w:hAnsi="Times New Roman"/>
                <w:color w:val="auto"/>
                <w:sz w:val="22"/>
              </w:rPr>
              <w:t>1</w:t>
            </w:r>
          </w:p>
        </w:tc>
      </w:tr>
      <w:tr w:rsidR="007208FF" w:rsidRPr="00BD362C" w14:paraId="486B6131" w14:textId="77777777" w:rsidTr="00490118">
        <w:tc>
          <w:tcPr>
            <w:tcW w:w="2831" w:type="pct"/>
            <w:vAlign w:val="center"/>
          </w:tcPr>
          <w:p w14:paraId="55A233F1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4AAF76BF" w14:textId="77777777" w:rsidR="007208FF" w:rsidRPr="00BD362C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7208FF" w:rsidRPr="00BD362C" w14:paraId="6FDEEAB3" w14:textId="77777777" w:rsidTr="00490118">
        <w:tc>
          <w:tcPr>
            <w:tcW w:w="2831" w:type="pct"/>
            <w:vAlign w:val="center"/>
          </w:tcPr>
          <w:p w14:paraId="5A7C6C8A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725CDEDE" w14:textId="77777777" w:rsidR="007208FF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1</w:t>
            </w:r>
          </w:p>
        </w:tc>
      </w:tr>
      <w:tr w:rsidR="007208FF" w:rsidRPr="00BD362C" w14:paraId="5E60CB36" w14:textId="77777777" w:rsidTr="00490118">
        <w:tc>
          <w:tcPr>
            <w:tcW w:w="2831" w:type="pct"/>
            <w:vAlign w:val="center"/>
          </w:tcPr>
          <w:p w14:paraId="55DEBF33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5D59F033" w14:textId="4523C179" w:rsidR="007208FF" w:rsidRPr="00BD362C" w:rsidRDefault="00D43FA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36</w:t>
            </w:r>
          </w:p>
        </w:tc>
      </w:tr>
      <w:tr w:rsidR="007208FF" w:rsidRPr="00BD362C" w14:paraId="4B88B180" w14:textId="77777777" w:rsidTr="00490118">
        <w:tc>
          <w:tcPr>
            <w:tcW w:w="2831" w:type="pct"/>
            <w:vAlign w:val="center"/>
          </w:tcPr>
          <w:p w14:paraId="4260CC08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16801A96" w14:textId="5D7A09D1" w:rsidR="007208FF" w:rsidRPr="00BD362C" w:rsidRDefault="00D43FA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43</w:t>
            </w:r>
          </w:p>
        </w:tc>
      </w:tr>
      <w:tr w:rsidR="007208FF" w:rsidRPr="00BD362C" w14:paraId="09FB6AE5" w14:textId="77777777" w:rsidTr="00490118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560E6081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00990903" w14:textId="010511A5" w:rsidR="007208FF" w:rsidRPr="00BD362C" w:rsidRDefault="00D43FA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41</w:t>
            </w:r>
          </w:p>
        </w:tc>
      </w:tr>
      <w:tr w:rsidR="007208FF" w:rsidRPr="00BD362C" w14:paraId="005B6136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0D408C84" w14:textId="77777777" w:rsidR="007208FF" w:rsidRPr="00BD362C" w:rsidRDefault="007208FF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390A45D2" w14:textId="77777777" w:rsidR="007208FF" w:rsidRDefault="007208FF" w:rsidP="00713E4E"/>
    <w:p w14:paraId="2C528B42" w14:textId="75B51FE4" w:rsidR="00B24C1A" w:rsidRDefault="00B24C1A" w:rsidP="00713E4E">
      <w:pPr>
        <w:spacing w:after="48"/>
      </w:pPr>
      <w:r>
        <w:br w:type="page"/>
      </w:r>
    </w:p>
    <w:p w14:paraId="4ADAF22B" w14:textId="62302569" w:rsidR="00FB22D4" w:rsidRDefault="00FB22D4" w:rsidP="00713E4E">
      <w:pPr>
        <w:pStyle w:val="Heading1"/>
      </w:pPr>
      <w:bookmarkStart w:id="22" w:name="_Toc42615791"/>
      <w:r>
        <w:lastRenderedPageBreak/>
        <w:t xml:space="preserve">EMA </w:t>
      </w:r>
      <w:r w:rsidR="00AC2672">
        <w:t xml:space="preserve">and Study </w:t>
      </w:r>
      <w:r>
        <w:t>Completion Rates</w:t>
      </w:r>
      <w:bookmarkEnd w:id="22"/>
    </w:p>
    <w:p w14:paraId="7D5437BA" w14:textId="0D0837FA" w:rsidR="00FB22D4" w:rsidRDefault="00FB22D4" w:rsidP="00713E4E">
      <w:pPr>
        <w:spacing w:after="48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889"/>
        <w:gridCol w:w="892"/>
        <w:gridCol w:w="1886"/>
        <w:gridCol w:w="1887"/>
        <w:gridCol w:w="1887"/>
        <w:gridCol w:w="1887"/>
      </w:tblGrid>
      <w:tr w:rsidR="000F0991" w:rsidRPr="000B021D" w14:paraId="06E901DE" w14:textId="77777777" w:rsidTr="00490118">
        <w:tc>
          <w:tcPr>
            <w:tcW w:w="10070" w:type="dxa"/>
            <w:gridSpan w:val="7"/>
            <w:tcBorders>
              <w:bottom w:val="single" w:sz="4" w:space="0" w:color="auto"/>
            </w:tcBorders>
          </w:tcPr>
          <w:p w14:paraId="68E07B59" w14:textId="2160C2B9" w:rsidR="000F0991" w:rsidRPr="000B021D" w:rsidRDefault="000F0991" w:rsidP="000F0991">
            <w:pPr>
              <w:spacing w:before="20" w:after="48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Table 9.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 xml:space="preserve"> Ecological Momentary Assessment (EMA) completion metrics by 15-day cycle and payment approach.</w:t>
            </w:r>
          </w:p>
        </w:tc>
      </w:tr>
      <w:tr w:rsidR="000B021D" w:rsidRPr="000B021D" w14:paraId="43BCB2DC" w14:textId="77777777" w:rsidTr="00490118"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F950C8" w14:textId="0BE0787E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Cycle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9CC5CB" w14:textId="181AE6D6" w:rsidR="00C80714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IPA</w:t>
            </w:r>
            <w:r w:rsidR="000F0991"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 xml:space="preserve"> </w:t>
            </w:r>
            <w:r w:rsidR="000F0991">
              <w:rPr>
                <w:rFonts w:ascii="Times New Roman" w:hAnsi="Times New Roman" w:cs="Times New Roman"/>
                <w:color w:val="000000" w:themeColor="text1"/>
                <w:sz w:val="22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edian</w:t>
            </w:r>
          </w:p>
        </w:tc>
        <w:tc>
          <w:tcPr>
            <w:tcW w:w="8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5D0557" w14:textId="5B1658FC" w:rsidR="00C80714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RPA</w:t>
            </w:r>
            <w:r w:rsidR="000F0991"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 xml:space="preserve"> </w:t>
            </w:r>
            <w:r w:rsidR="000F0991">
              <w:rPr>
                <w:rFonts w:ascii="Times New Roman" w:hAnsi="Times New Roman" w:cs="Times New Roman"/>
                <w:color w:val="000000" w:themeColor="text1"/>
                <w:sz w:val="22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edian</w:t>
            </w:r>
          </w:p>
        </w:tc>
        <w:tc>
          <w:tcPr>
            <w:tcW w:w="1886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577374" w14:textId="69168142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IPA Zero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3</w:t>
            </w:r>
          </w:p>
          <w:p w14:paraId="0EA2B98B" w14:textId="1AFC30F1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88A9F0" w14:textId="13B13ED3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RPA Zero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3</w:t>
            </w:r>
          </w:p>
          <w:p w14:paraId="13B4C24B" w14:textId="75797925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367219" w14:textId="11C3D908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IPA 7+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4</w:t>
            </w:r>
          </w:p>
          <w:p w14:paraId="188E84F3" w14:textId="3B9FA83C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4A2C1" w14:textId="69572111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RPA 7+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4,5</w:t>
            </w:r>
          </w:p>
          <w:p w14:paraId="2E8F1F9E" w14:textId="715AD4DD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</w:tr>
      <w:tr w:rsidR="007972D5" w:rsidRPr="000B021D" w14:paraId="2FF60F85" w14:textId="77777777" w:rsidTr="00490118">
        <w:tc>
          <w:tcPr>
            <w:tcW w:w="74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26802F" w14:textId="7A2D122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</w:tcBorders>
            <w:vAlign w:val="center"/>
          </w:tcPr>
          <w:p w14:paraId="151051E2" w14:textId="0BF43594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eastAsia="Arial" w:hAnsi="Times New Roman" w:cs="Times New Roman"/>
                <w:color w:val="111111"/>
                <w:sz w:val="22"/>
              </w:rPr>
              <w:t>7.0</w:t>
            </w:r>
          </w:p>
        </w:tc>
        <w:tc>
          <w:tcPr>
            <w:tcW w:w="892" w:type="dxa"/>
            <w:tcBorders>
              <w:top w:val="single" w:sz="4" w:space="0" w:color="auto"/>
            </w:tcBorders>
            <w:vAlign w:val="center"/>
          </w:tcPr>
          <w:p w14:paraId="2E221788" w14:textId="3FB315ED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10.0</w:t>
            </w:r>
          </w:p>
        </w:tc>
        <w:tc>
          <w:tcPr>
            <w:tcW w:w="188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CED7A5F" w14:textId="181FD49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9 (</w:t>
            </w:r>
            <w:r w:rsidRPr="00625FD2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19.1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7C70AA" w14:textId="1058E67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(10.1)</w:t>
            </w:r>
          </w:p>
        </w:tc>
        <w:tc>
          <w:tcPr>
            <w:tcW w:w="1887" w:type="dxa"/>
            <w:tcBorders>
              <w:top w:val="single" w:sz="4" w:space="0" w:color="auto"/>
            </w:tcBorders>
            <w:vAlign w:val="center"/>
          </w:tcPr>
          <w:p w14:paraId="59FB2829" w14:textId="5407041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tcBorders>
              <w:top w:val="single" w:sz="4" w:space="0" w:color="auto"/>
            </w:tcBorders>
            <w:vAlign w:val="center"/>
          </w:tcPr>
          <w:p w14:paraId="13409739" w14:textId="114294AC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(6.0)</w:t>
            </w:r>
          </w:p>
        </w:tc>
      </w:tr>
      <w:tr w:rsidR="007972D5" w:rsidRPr="000B021D" w14:paraId="68977710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0DBE226F" w14:textId="4A768DA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889" w:type="dxa"/>
            <w:vAlign w:val="center"/>
          </w:tcPr>
          <w:p w14:paraId="523BA9E1" w14:textId="524C6F1B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eastAsia="Arial" w:hAnsi="Times New Roman" w:cs="Times New Roman"/>
                <w:color w:val="111111"/>
                <w:sz w:val="22"/>
              </w:rPr>
              <w:t>5.0</w:t>
            </w:r>
          </w:p>
        </w:tc>
        <w:tc>
          <w:tcPr>
            <w:tcW w:w="892" w:type="dxa"/>
            <w:vAlign w:val="center"/>
          </w:tcPr>
          <w:p w14:paraId="55F1075C" w14:textId="0C1D7E58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AB44079" w14:textId="4DFC2B23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12 (25.5)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01A1297" w14:textId="7C8BA46C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34 (22.8)</w:t>
            </w:r>
          </w:p>
        </w:tc>
        <w:tc>
          <w:tcPr>
            <w:tcW w:w="1887" w:type="dxa"/>
            <w:vAlign w:val="center"/>
          </w:tcPr>
          <w:p w14:paraId="5347D9E9" w14:textId="03705A8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vAlign w:val="center"/>
          </w:tcPr>
          <w:p w14:paraId="067F9C2F" w14:textId="51243B9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 (0.7)</w:t>
            </w:r>
          </w:p>
        </w:tc>
      </w:tr>
      <w:tr w:rsidR="007972D5" w:rsidRPr="000B021D" w14:paraId="006B7EB6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15BF7F4D" w14:textId="4D56F2D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889" w:type="dxa"/>
            <w:vAlign w:val="center"/>
          </w:tcPr>
          <w:p w14:paraId="6E836252" w14:textId="44E113D2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eastAsia="Arial" w:hAnsi="Times New Roman" w:cs="Times New Roman"/>
                <w:color w:val="111111"/>
                <w:sz w:val="22"/>
              </w:rPr>
              <w:t>2.0</w:t>
            </w:r>
          </w:p>
        </w:tc>
        <w:tc>
          <w:tcPr>
            <w:tcW w:w="892" w:type="dxa"/>
            <w:vAlign w:val="center"/>
          </w:tcPr>
          <w:p w14:paraId="415FCA37" w14:textId="16204F31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2DD8583" w14:textId="78997DA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16 (34.0)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5757AAC9" w14:textId="06E8175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46 (30.9)</w:t>
            </w:r>
          </w:p>
        </w:tc>
        <w:tc>
          <w:tcPr>
            <w:tcW w:w="1887" w:type="dxa"/>
            <w:vAlign w:val="center"/>
          </w:tcPr>
          <w:p w14:paraId="593FC3B3" w14:textId="58AB571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vAlign w:val="center"/>
          </w:tcPr>
          <w:p w14:paraId="7E438C54" w14:textId="31738E0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(2.0)</w:t>
            </w:r>
          </w:p>
        </w:tc>
      </w:tr>
      <w:tr w:rsidR="007972D5" w:rsidRPr="000B021D" w14:paraId="51EAC3AE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36E8B9E6" w14:textId="13518FB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889" w:type="dxa"/>
            <w:vAlign w:val="center"/>
          </w:tcPr>
          <w:p w14:paraId="193085B9" w14:textId="4CD6482D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7586CEFD" w14:textId="18F415F7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4FBFB65F" w14:textId="65D78D41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25 (</w:t>
            </w:r>
            <w:r w:rsidRPr="00625FD2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53.2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08C43B19" w14:textId="293E477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(40.9)</w:t>
            </w:r>
          </w:p>
        </w:tc>
        <w:tc>
          <w:tcPr>
            <w:tcW w:w="1887" w:type="dxa"/>
            <w:vAlign w:val="center"/>
          </w:tcPr>
          <w:p w14:paraId="6B1BE6BA" w14:textId="3F3DA4F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286F53B3" w14:textId="0061792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(4.0)</w:t>
            </w:r>
          </w:p>
        </w:tc>
      </w:tr>
      <w:tr w:rsidR="007972D5" w:rsidRPr="000B021D" w14:paraId="114C4E96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3661D941" w14:textId="17A919E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889" w:type="dxa"/>
            <w:vAlign w:val="center"/>
          </w:tcPr>
          <w:p w14:paraId="62D873CB" w14:textId="1B092105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24DF2324" w14:textId="528245CA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F53E13D" w14:textId="370A142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29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61.7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FF4ADBC" w14:textId="3A820FA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69 (46.3)</w:t>
            </w:r>
          </w:p>
        </w:tc>
        <w:tc>
          <w:tcPr>
            <w:tcW w:w="1887" w:type="dxa"/>
            <w:vAlign w:val="center"/>
          </w:tcPr>
          <w:p w14:paraId="18B9F791" w14:textId="201F4583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315B294D" w14:textId="51F2C7A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 (0.7)</w:t>
            </w:r>
          </w:p>
        </w:tc>
      </w:tr>
      <w:tr w:rsidR="007972D5" w:rsidRPr="000B021D" w14:paraId="6EFE7781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376F7B47" w14:textId="1CD283F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6</w:t>
            </w:r>
          </w:p>
        </w:tc>
        <w:tc>
          <w:tcPr>
            <w:tcW w:w="889" w:type="dxa"/>
            <w:vAlign w:val="center"/>
          </w:tcPr>
          <w:p w14:paraId="4AD921C4" w14:textId="2B34FA94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06F14748" w14:textId="50A40B9A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714837EC" w14:textId="393154A9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31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66.0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7A963D5C" w14:textId="2B92E05D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75 (50.3)</w:t>
            </w:r>
          </w:p>
        </w:tc>
        <w:tc>
          <w:tcPr>
            <w:tcW w:w="1887" w:type="dxa"/>
            <w:vAlign w:val="center"/>
          </w:tcPr>
          <w:p w14:paraId="70BCF086" w14:textId="0335646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1B64397F" w14:textId="3E3A458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 (2.7)</w:t>
            </w:r>
          </w:p>
        </w:tc>
      </w:tr>
      <w:tr w:rsidR="007972D5" w:rsidRPr="000B021D" w14:paraId="0728BE68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1AA24C75" w14:textId="3C1C3B3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7</w:t>
            </w:r>
          </w:p>
        </w:tc>
        <w:tc>
          <w:tcPr>
            <w:tcW w:w="889" w:type="dxa"/>
            <w:vAlign w:val="center"/>
          </w:tcPr>
          <w:p w14:paraId="5F5BEE9B" w14:textId="4D087F55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64DDA2CC" w14:textId="704B95ED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25BB5AEE" w14:textId="5E01D88C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31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66.0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F9C28BE" w14:textId="32621C91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82 (55.0)</w:t>
            </w:r>
          </w:p>
        </w:tc>
        <w:tc>
          <w:tcPr>
            <w:tcW w:w="1887" w:type="dxa"/>
            <w:vAlign w:val="center"/>
          </w:tcPr>
          <w:p w14:paraId="44D3B10D" w14:textId="0A6F9A7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083C2A20" w14:textId="6034B2A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(1.3)</w:t>
            </w:r>
          </w:p>
        </w:tc>
      </w:tr>
      <w:tr w:rsidR="007972D5" w:rsidRPr="000B021D" w14:paraId="036EFCA6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2C93D50E" w14:textId="5FE904F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8</w:t>
            </w:r>
          </w:p>
        </w:tc>
        <w:tc>
          <w:tcPr>
            <w:tcW w:w="889" w:type="dxa"/>
            <w:vAlign w:val="center"/>
          </w:tcPr>
          <w:p w14:paraId="3E614D42" w14:textId="50F3F2E2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35DDA848" w14:textId="53220749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38D9AB1" w14:textId="2DA9B6D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33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70.2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3A74252F" w14:textId="7900894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81 (54.4)</w:t>
            </w:r>
          </w:p>
        </w:tc>
        <w:tc>
          <w:tcPr>
            <w:tcW w:w="1887" w:type="dxa"/>
            <w:vAlign w:val="center"/>
          </w:tcPr>
          <w:p w14:paraId="14C34E59" w14:textId="0240ECF3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0 (0.0)</w:t>
            </w:r>
          </w:p>
        </w:tc>
        <w:tc>
          <w:tcPr>
            <w:tcW w:w="1887" w:type="dxa"/>
            <w:vAlign w:val="center"/>
          </w:tcPr>
          <w:p w14:paraId="23A170BE" w14:textId="3D388B6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(1.3)</w:t>
            </w:r>
          </w:p>
        </w:tc>
      </w:tr>
      <w:tr w:rsidR="007972D5" w:rsidRPr="000B021D" w14:paraId="3077319D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0B42F216" w14:textId="6F43C32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9</w:t>
            </w:r>
          </w:p>
        </w:tc>
        <w:tc>
          <w:tcPr>
            <w:tcW w:w="889" w:type="dxa"/>
            <w:vAlign w:val="center"/>
          </w:tcPr>
          <w:p w14:paraId="224DF755" w14:textId="3E117BF6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24163A58" w14:textId="1C663083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03C8F9DF" w14:textId="1F3C19D9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32 (68.1)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50268074" w14:textId="06FB159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87 (58.4)</w:t>
            </w:r>
          </w:p>
        </w:tc>
        <w:tc>
          <w:tcPr>
            <w:tcW w:w="1887" w:type="dxa"/>
            <w:vAlign w:val="center"/>
          </w:tcPr>
          <w:p w14:paraId="701AD4EE" w14:textId="2637BD8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vAlign w:val="center"/>
          </w:tcPr>
          <w:p w14:paraId="506792CA" w14:textId="3F48420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(1.3)</w:t>
            </w:r>
          </w:p>
        </w:tc>
      </w:tr>
      <w:tr w:rsidR="007972D5" w:rsidRPr="000B021D" w14:paraId="3F0E537C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5B85A2D5" w14:textId="216720E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10</w:t>
            </w:r>
          </w:p>
        </w:tc>
        <w:tc>
          <w:tcPr>
            <w:tcW w:w="889" w:type="dxa"/>
            <w:vAlign w:val="center"/>
          </w:tcPr>
          <w:p w14:paraId="30C49A20" w14:textId="0A8F8E6B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015981D0" w14:textId="549E5ABA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61D5C747" w14:textId="17F7AAE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34 (72.3)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14AC9E8" w14:textId="3EBA399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91 (61.1)</w:t>
            </w:r>
          </w:p>
        </w:tc>
        <w:tc>
          <w:tcPr>
            <w:tcW w:w="1887" w:type="dxa"/>
            <w:vAlign w:val="center"/>
          </w:tcPr>
          <w:p w14:paraId="0D30A9CB" w14:textId="703C93F7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0 (0.0)</w:t>
            </w:r>
          </w:p>
        </w:tc>
        <w:tc>
          <w:tcPr>
            <w:tcW w:w="1887" w:type="dxa"/>
            <w:vAlign w:val="center"/>
          </w:tcPr>
          <w:p w14:paraId="1EEE826D" w14:textId="6B9EAD2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 (0.7)</w:t>
            </w:r>
          </w:p>
        </w:tc>
      </w:tr>
      <w:tr w:rsidR="007972D5" w:rsidRPr="000B021D" w14:paraId="6E52F68F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14AE911A" w14:textId="28199E5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11</w:t>
            </w:r>
          </w:p>
        </w:tc>
        <w:tc>
          <w:tcPr>
            <w:tcW w:w="889" w:type="dxa"/>
            <w:vAlign w:val="center"/>
          </w:tcPr>
          <w:p w14:paraId="08014912" w14:textId="3B37755E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345CFAFA" w14:textId="07269EA7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6E150E93" w14:textId="6C8E840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36 (76.6)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38DD21BA" w14:textId="2D8D12D1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93 (62.4)</w:t>
            </w:r>
          </w:p>
        </w:tc>
        <w:tc>
          <w:tcPr>
            <w:tcW w:w="1887" w:type="dxa"/>
            <w:vAlign w:val="center"/>
          </w:tcPr>
          <w:p w14:paraId="1663AE05" w14:textId="00B1A76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0 (0.0)</w:t>
            </w:r>
          </w:p>
        </w:tc>
        <w:tc>
          <w:tcPr>
            <w:tcW w:w="1887" w:type="dxa"/>
            <w:vAlign w:val="center"/>
          </w:tcPr>
          <w:p w14:paraId="0917BA4E" w14:textId="21F1995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7972D5" w:rsidRPr="000B021D" w14:paraId="788F50E8" w14:textId="77777777" w:rsidTr="00490118">
        <w:tc>
          <w:tcPr>
            <w:tcW w:w="742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298CD8" w14:textId="0005D059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12</w:t>
            </w:r>
          </w:p>
        </w:tc>
        <w:tc>
          <w:tcPr>
            <w:tcW w:w="889" w:type="dxa"/>
            <w:tcBorders>
              <w:bottom w:val="single" w:sz="4" w:space="0" w:color="auto"/>
            </w:tcBorders>
            <w:vAlign w:val="center"/>
          </w:tcPr>
          <w:p w14:paraId="5F0CFD61" w14:textId="1257FB6C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tcBorders>
              <w:bottom w:val="single" w:sz="4" w:space="0" w:color="auto"/>
            </w:tcBorders>
            <w:vAlign w:val="center"/>
          </w:tcPr>
          <w:p w14:paraId="106153F3" w14:textId="1147350B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DE3F5D" w14:textId="471CF1B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35 (74.5)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317B18" w14:textId="5CED7CA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98 (65.8)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2A4C3D49" w14:textId="3F2F6B8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49D7D83C" w14:textId="55F45A2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(2.0)</w:t>
            </w:r>
          </w:p>
        </w:tc>
      </w:tr>
      <w:tr w:rsidR="009754ED" w:rsidRPr="000B021D" w14:paraId="3C308EAC" w14:textId="77777777" w:rsidTr="00490118">
        <w:tc>
          <w:tcPr>
            <w:tcW w:w="742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C0C240" w14:textId="354BA046" w:rsidR="009754ED" w:rsidRPr="007413B6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2"/>
              </w:rPr>
              <w:t>Total</w:t>
            </w:r>
          </w:p>
        </w:tc>
        <w:tc>
          <w:tcPr>
            <w:tcW w:w="889" w:type="dxa"/>
            <w:tcBorders>
              <w:bottom w:val="single" w:sz="4" w:space="0" w:color="auto"/>
            </w:tcBorders>
            <w:vAlign w:val="center"/>
          </w:tcPr>
          <w:p w14:paraId="23E8EBB1" w14:textId="7B9CD740" w:rsidR="009754ED" w:rsidRPr="00490118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C00000"/>
                <w:sz w:val="22"/>
              </w:rPr>
            </w:pPr>
            <w:r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tcBorders>
              <w:bottom w:val="single" w:sz="4" w:space="0" w:color="auto"/>
            </w:tcBorders>
            <w:vAlign w:val="center"/>
          </w:tcPr>
          <w:p w14:paraId="39A6A1FE" w14:textId="0CBE0557" w:rsidR="009754ED" w:rsidRPr="00490118" w:rsidRDefault="008A4453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C00000"/>
                <w:sz w:val="22"/>
              </w:rPr>
            </w:pPr>
            <w:r>
              <w:rPr>
                <w:rFonts w:ascii="Times New Roman" w:eastAsia="Arial" w:hAnsi="Times New Roman" w:cs="Times New Roman"/>
                <w:color w:val="C00000"/>
                <w:sz w:val="22"/>
              </w:rPr>
              <w:t>2</w:t>
            </w:r>
            <w:r w:rsidR="009754ED">
              <w:rPr>
                <w:rFonts w:ascii="Times New Roman" w:eastAsia="Arial" w:hAnsi="Times New Roman" w:cs="Times New Roman"/>
                <w:color w:val="C00000"/>
                <w:sz w:val="22"/>
              </w:rPr>
              <w:t>.0</w:t>
            </w:r>
          </w:p>
        </w:tc>
        <w:tc>
          <w:tcPr>
            <w:tcW w:w="1886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A16C0F" w14:textId="67623305" w:rsidR="009754ED" w:rsidRPr="003B2AF3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2"/>
              </w:rPr>
              <w:t>323 (57.3)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BB4CAB" w14:textId="30028BD8" w:rsidR="009754ED" w:rsidRPr="003B2AF3" w:rsidRDefault="008A4453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8A4453">
              <w:rPr>
                <w:rFonts w:ascii="Times New Roman" w:eastAsia="Arial" w:hAnsi="Times New Roman" w:cs="Times New Roman"/>
                <w:color w:val="111111"/>
                <w:sz w:val="22"/>
              </w:rPr>
              <w:t>832 (46.5)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7379386D" w14:textId="0826E408" w:rsidR="009754ED" w:rsidRPr="003B2AF3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2"/>
              </w:rPr>
              <w:t>14 (2.5)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0C7694A1" w14:textId="6B55A2C3" w:rsidR="009754ED" w:rsidRPr="003B2AF3" w:rsidRDefault="008A4453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8A4453">
              <w:rPr>
                <w:rFonts w:ascii="Times New Roman" w:eastAsia="Arial" w:hAnsi="Times New Roman" w:cs="Times New Roman"/>
                <w:color w:val="111111"/>
                <w:sz w:val="22"/>
              </w:rPr>
              <w:t>34 (1.9)</w:t>
            </w:r>
          </w:p>
        </w:tc>
      </w:tr>
      <w:tr w:rsidR="000F0991" w:rsidRPr="000B021D" w14:paraId="558147F6" w14:textId="77777777" w:rsidTr="00490118">
        <w:tc>
          <w:tcPr>
            <w:tcW w:w="10070" w:type="dxa"/>
            <w:gridSpan w:val="7"/>
            <w:tcBorders>
              <w:top w:val="single" w:sz="4" w:space="0" w:color="auto"/>
            </w:tcBorders>
            <w:vAlign w:val="center"/>
          </w:tcPr>
          <w:p w14:paraId="7F03E90B" w14:textId="35C894D7" w:rsidR="000F0991" w:rsidRDefault="000F0991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1. IPA = Initial payment approach. I</w:t>
            </w:r>
            <w:r w:rsidRPr="000F0991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ncludes PTs 2001-2073 and included payments at study visits only</w:t>
            </w:r>
            <w:r w:rsidR="00011029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 (n = 47)</w:t>
            </w:r>
            <w:r w:rsidRPr="000F0991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.</w:t>
            </w:r>
          </w:p>
          <w:p w14:paraId="3F40C8BD" w14:textId="10938582" w:rsidR="000F0991" w:rsidRDefault="000F0991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2. RPA = Revised payment approach. Includes PTs </w:t>
            </w:r>
            <w:r w:rsidR="00490118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2074 and above</w:t>
            </w:r>
            <w:r w:rsidR="00011029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 (n = </w:t>
            </w:r>
            <w:r w:rsidR="007972D5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148</w:t>
            </w:r>
            <w:r w:rsidR="00011029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)</w:t>
            </w:r>
            <w:r w:rsidR="00490118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. </w:t>
            </w:r>
            <w:r w:rsidR="00490118" w:rsidRPr="00490118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The protocol change became effective on 11/21/2018.</w:t>
            </w:r>
          </w:p>
          <w:p w14:paraId="346D32AE" w14:textId="1CEF3231" w:rsidR="00490118" w:rsidRDefault="00490118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3. The number and percent of PTs who completed zero EMAs by cycle and payment approach.</w:t>
            </w:r>
          </w:p>
          <w:p w14:paraId="1F654EC1" w14:textId="16A796E7" w:rsidR="00490118" w:rsidRDefault="00490118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4. The number and percent of PTs who completed sever or more EMAs by cycle and payment approach.</w:t>
            </w:r>
          </w:p>
          <w:p w14:paraId="4215370E" w14:textId="77777777" w:rsidR="00490118" w:rsidRDefault="00490118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5. Only includes PTs who completed all 12 15-day cycles. </w:t>
            </w:r>
          </w:p>
          <w:p w14:paraId="3E4E9D71" w14:textId="77777777" w:rsidR="00415A80" w:rsidRDefault="00415A80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</w:p>
          <w:p w14:paraId="3C74522C" w14:textId="42EDF7F7" w:rsidR="00415A80" w:rsidRPr="000F0991" w:rsidRDefault="00415A80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</w:p>
        </w:tc>
      </w:tr>
    </w:tbl>
    <w:p w14:paraId="607A83C4" w14:textId="509CE89F" w:rsidR="00FB22D4" w:rsidRPr="00415A80" w:rsidRDefault="00415A8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t xml:space="preserve">Overall, the RPA appears to increase the number of EMA’s that participants complete – especially in the early cycles. The biggest gains are seen in the proportion of participants who complete a least one EMA. As you can see in the middle section of the table above,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the proportion of people who don’t complete any EMA’s increases with each cycle; however, they increase to a lesser extent among those who receive the RPA. The RPA appears to be less effective as an incentive to complete many (defined as 7+) EMA’s. The proportion of people who complete 7 or more EMA’s is consistently low regardless of the payment approach. </w:t>
      </w:r>
      <w:r w:rsidR="00FB22D4"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40956185" w14:textId="790B7F95" w:rsidR="00B24C1A" w:rsidRDefault="00B24C1A" w:rsidP="00713E4E">
      <w:pPr>
        <w:pStyle w:val="Heading1"/>
      </w:pPr>
      <w:bookmarkStart w:id="23" w:name="_Toc42615792"/>
      <w:r>
        <w:lastRenderedPageBreak/>
        <w:t>Arrests</w:t>
      </w:r>
      <w:bookmarkEnd w:id="23"/>
    </w:p>
    <w:p w14:paraId="70EC3EF8" w14:textId="7B06BB04" w:rsidR="00B24C1A" w:rsidRDefault="00B24C1A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5931"/>
        <w:gridCol w:w="4149"/>
      </w:tblGrid>
      <w:tr w:rsidR="00B24C1A" w:rsidRPr="00B24C1A" w14:paraId="5A40CF02" w14:textId="77777777" w:rsidTr="009537BE">
        <w:trPr>
          <w:trHeight w:val="333"/>
        </w:trPr>
        <w:tc>
          <w:tcPr>
            <w:tcW w:w="5000" w:type="pct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29C3DEA3" w14:textId="4239265C" w:rsidR="00B24C1A" w:rsidRPr="00BC4B3B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 w:rsidR="00942A2C"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</w:t>
            </w:r>
            <w:r w:rsid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AB62C7"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 w:rsidR="00F12E28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226FFA">
              <w:rPr>
                <w:rFonts w:ascii="Times New Roman" w:eastAsia="Times New Roman" w:hAnsi="Times New Roman" w:cs="Times New Roman"/>
                <w:color w:val="auto"/>
                <w:sz w:val="22"/>
              </w:rPr>
              <w:t>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B24C1A" w:rsidRPr="00B24C1A" w14:paraId="05853528" w14:textId="77777777" w:rsidTr="009537BE">
        <w:trPr>
          <w:trHeight w:val="645"/>
        </w:trPr>
        <w:tc>
          <w:tcPr>
            <w:tcW w:w="2942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52579F" w14:textId="77777777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20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8F824B7" w14:textId="77777777" w:rsidR="00B24C1A" w:rsidRPr="00B24C1A" w:rsidRDefault="00B24C1A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32A52B91" w14:textId="77777777" w:rsidR="00B24C1A" w:rsidRPr="00B24C1A" w:rsidRDefault="00B24C1A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B24C1A" w:rsidRPr="00B24C1A" w14:paraId="2DC084D0" w14:textId="77777777" w:rsidTr="009537BE">
        <w:trPr>
          <w:trHeight w:val="326"/>
        </w:trPr>
        <w:tc>
          <w:tcPr>
            <w:tcW w:w="2942" w:type="pct"/>
            <w:tcBorders>
              <w:top w:val="single" w:sz="4" w:space="0" w:color="000000"/>
            </w:tcBorders>
            <w:shd w:val="clear" w:color="auto" w:fill="auto"/>
          </w:tcPr>
          <w:p w14:paraId="625501CE" w14:textId="15B13003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 xml:space="preserve">Overall </w:t>
            </w:r>
            <w:r w:rsidR="00334F78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(n=304)</w:t>
            </w:r>
          </w:p>
        </w:tc>
        <w:tc>
          <w:tcPr>
            <w:tcW w:w="2058" w:type="pct"/>
            <w:tcBorders>
              <w:top w:val="single" w:sz="4" w:space="0" w:color="000000"/>
            </w:tcBorders>
            <w:shd w:val="clear" w:color="auto" w:fill="auto"/>
          </w:tcPr>
          <w:p w14:paraId="72331BDB" w14:textId="6BD0DF8D" w:rsidR="00B24C1A" w:rsidRPr="00B24C1A" w:rsidRDefault="0037322C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137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45.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6B9DAF8E" w14:textId="77777777" w:rsidTr="009537BE">
        <w:trPr>
          <w:trHeight w:val="326"/>
        </w:trPr>
        <w:tc>
          <w:tcPr>
            <w:tcW w:w="2942" w:type="pct"/>
            <w:tcBorders>
              <w:bottom w:val="nil"/>
            </w:tcBorders>
            <w:shd w:val="clear" w:color="auto" w:fill="auto"/>
          </w:tcPr>
          <w:p w14:paraId="4DB3FAE6" w14:textId="70A928C8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93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bottom w:val="nil"/>
            </w:tcBorders>
            <w:shd w:val="clear" w:color="auto" w:fill="auto"/>
          </w:tcPr>
          <w:p w14:paraId="0CAD3382" w14:textId="056539FA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43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(4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6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2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4B20B77D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64D6AB" w14:textId="571EA571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 w:rsidR="00B31A3F"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94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8C302C" w14:textId="77C67D7B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42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44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7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3BBA7A29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C1665" w14:textId="78E9E06F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92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63EE51" w14:textId="77039D50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38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(41.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325150" w:rsidRPr="00B24C1A" w14:paraId="56E641D0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06B20" w14:textId="0B4EF036" w:rsidR="00325150" w:rsidRPr="00B24C1A" w:rsidRDefault="0032515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25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FA92FF" w14:textId="3BCBD53A" w:rsidR="00325150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14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 w:rsidR="00467D1E">
              <w:rPr>
                <w:rFonts w:ascii="Times New Roman" w:eastAsia="Times New Roman" w:hAnsi="Times New Roman" w:cs="Times New Roman"/>
                <w:color w:val="auto"/>
                <w:sz w:val="22"/>
              </w:rPr>
              <w:t>56</w:t>
            </w:r>
            <w:r w:rsidR="006275DE">
              <w:rPr>
                <w:rFonts w:ascii="Times New Roman" w:eastAsia="Times New Roman" w:hAnsi="Times New Roman" w:cs="Times New Roman"/>
                <w:color w:val="auto"/>
                <w:sz w:val="22"/>
              </w:rPr>
              <w:t>.0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24DD103E" w14:textId="77777777" w:rsidTr="009537BE">
        <w:trPr>
          <w:trHeight w:val="293"/>
        </w:trPr>
        <w:tc>
          <w:tcPr>
            <w:tcW w:w="5000" w:type="pct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343D0B08" w14:textId="19281049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4C417CF7" w14:textId="0CC7D29F" w:rsidR="00B24C1A" w:rsidRDefault="00B24C1A" w:rsidP="00713E4E"/>
    <w:p w14:paraId="68E7E46B" w14:textId="2332C1BA" w:rsidR="00660F67" w:rsidRDefault="00660F67" w:rsidP="00713E4E"/>
    <w:p w14:paraId="6D3EC2C7" w14:textId="1BC32DB4" w:rsidR="00660F67" w:rsidRDefault="00660F67" w:rsidP="00713E4E">
      <w:pPr>
        <w:spacing w:after="48"/>
      </w:pPr>
      <w:r>
        <w:br w:type="page"/>
      </w:r>
    </w:p>
    <w:p w14:paraId="29BD0AF7" w14:textId="1FC6014A" w:rsidR="00660F67" w:rsidRDefault="00660F67" w:rsidP="00713E4E">
      <w:pPr>
        <w:pStyle w:val="Heading1"/>
      </w:pPr>
      <w:bookmarkStart w:id="24" w:name="_Toc42615793"/>
      <w:r w:rsidRPr="00BC4B3B">
        <w:lastRenderedPageBreak/>
        <w:t>Bridge Case Session Minutes</w:t>
      </w:r>
      <w:bookmarkEnd w:id="24"/>
    </w:p>
    <w:p w14:paraId="3ED2AAD6" w14:textId="32F09827" w:rsidR="00C91561" w:rsidRDefault="00C91561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5"/>
        <w:gridCol w:w="1532"/>
        <w:gridCol w:w="1533"/>
        <w:gridCol w:w="1532"/>
        <w:gridCol w:w="1538"/>
      </w:tblGrid>
      <w:tr w:rsidR="00C91561" w:rsidRPr="00C91561" w14:paraId="30A62B3A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A71891F" w14:textId="50FE7E7E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 w:rsidR="000B3645"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</w:t>
            </w:r>
            <w:r w:rsidR="00942A2C"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2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 w:rsidR="00AC2672"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 w:rsidR="003A6214"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="00017D1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(N = 3</w:t>
            </w:r>
            <w:r w:rsidR="00E27D11">
              <w:rPr>
                <w:rFonts w:ascii="Times New Roman" w:eastAsia="Times New Roman" w:hAnsi="Times New Roman" w:cs="Times New Roman"/>
                <w:color w:val="auto"/>
                <w:sz w:val="22"/>
              </w:rPr>
              <w:t>66</w:t>
            </w:r>
            <w:r w:rsidR="00017D11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4116DCDD" w14:textId="77777777" w:rsidTr="007C5602">
        <w:trPr>
          <w:trHeight w:val="456"/>
        </w:trPr>
        <w:tc>
          <w:tcPr>
            <w:tcW w:w="5135" w:type="dxa"/>
            <w:vMerge w:val="restart"/>
            <w:tcBorders>
              <w:top w:val="single" w:sz="12" w:space="0" w:color="auto"/>
            </w:tcBorders>
            <w:vAlign w:val="center"/>
          </w:tcPr>
          <w:p w14:paraId="71D5160D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6135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BBE397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05E30678" w14:textId="77777777" w:rsidTr="007C5602">
        <w:trPr>
          <w:trHeight w:val="640"/>
        </w:trPr>
        <w:tc>
          <w:tcPr>
            <w:tcW w:w="5135" w:type="dxa"/>
            <w:vMerge/>
            <w:tcBorders>
              <w:bottom w:val="single" w:sz="4" w:space="0" w:color="auto"/>
            </w:tcBorders>
            <w:vAlign w:val="center"/>
          </w:tcPr>
          <w:p w14:paraId="2523EF4A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15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8AC13" w14:textId="6107682C" w:rsidR="00951204" w:rsidRDefault="00945F83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6E9FBE06" w14:textId="0EA14310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366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49EBB6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0BE45E97" w14:textId="3E1E3EA2" w:rsidR="00C91561" w:rsidRPr="00C91561" w:rsidRDefault="009215D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123</w:t>
            </w:r>
            <w:r w:rsidR="00C91561"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0D868B" w14:textId="5457876A" w:rsidR="00C91561" w:rsidRPr="00C91561" w:rsidRDefault="0066072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 w:rsidR="009215DD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122</w:t>
            </w:r>
            <w:r w:rsidR="00C91561"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EF76F9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25B402FA" w14:textId="3B4A204D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121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174B83" w:rsidRPr="00C91561" w14:paraId="0437AA4E" w14:textId="77777777" w:rsidTr="007C5602">
        <w:trPr>
          <w:trHeight w:val="319"/>
        </w:trPr>
        <w:tc>
          <w:tcPr>
            <w:tcW w:w="5135" w:type="dxa"/>
            <w:tcBorders>
              <w:top w:val="single" w:sz="4" w:space="0" w:color="auto"/>
            </w:tcBorders>
            <w:vAlign w:val="center"/>
          </w:tcPr>
          <w:p w14:paraId="717BCE4E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153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5A686B0" w14:textId="522E2997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268 (73.2)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089ED9F" w14:textId="3EA9739F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93 (75.6)</w:t>
            </w:r>
          </w:p>
        </w:tc>
        <w:tc>
          <w:tcPr>
            <w:tcW w:w="1532" w:type="dxa"/>
            <w:tcBorders>
              <w:top w:val="single" w:sz="4" w:space="0" w:color="auto"/>
            </w:tcBorders>
            <w:vAlign w:val="center"/>
          </w:tcPr>
          <w:p w14:paraId="566DC4E0" w14:textId="005C890C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(70.5)</w:t>
            </w:r>
          </w:p>
        </w:tc>
        <w:tc>
          <w:tcPr>
            <w:tcW w:w="1538" w:type="dxa"/>
            <w:tcBorders>
              <w:top w:val="single" w:sz="4" w:space="0" w:color="auto"/>
            </w:tcBorders>
            <w:vAlign w:val="center"/>
          </w:tcPr>
          <w:p w14:paraId="4C26B697" w14:textId="679EB156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 (73.6)</w:t>
            </w:r>
          </w:p>
        </w:tc>
      </w:tr>
      <w:tr w:rsidR="00174B83" w:rsidRPr="00C91561" w14:paraId="69D7F5EC" w14:textId="77777777" w:rsidTr="007C5602">
        <w:trPr>
          <w:trHeight w:val="319"/>
        </w:trPr>
        <w:tc>
          <w:tcPr>
            <w:tcW w:w="5135" w:type="dxa"/>
            <w:vAlign w:val="center"/>
          </w:tcPr>
          <w:p w14:paraId="668D37F1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1532" w:type="dxa"/>
            <w:tcBorders>
              <w:right w:val="single" w:sz="4" w:space="0" w:color="auto"/>
            </w:tcBorders>
            <w:vAlign w:val="center"/>
          </w:tcPr>
          <w:p w14:paraId="52A80EF0" w14:textId="6E5EEDAD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 (9.3)</w:t>
            </w:r>
          </w:p>
        </w:tc>
        <w:tc>
          <w:tcPr>
            <w:tcW w:w="1533" w:type="dxa"/>
            <w:tcBorders>
              <w:left w:val="single" w:sz="4" w:space="0" w:color="auto"/>
            </w:tcBorders>
            <w:vAlign w:val="center"/>
          </w:tcPr>
          <w:p w14:paraId="1451E6BB" w14:textId="5A8F4459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(10.6)</w:t>
            </w:r>
          </w:p>
        </w:tc>
        <w:tc>
          <w:tcPr>
            <w:tcW w:w="1532" w:type="dxa"/>
            <w:vAlign w:val="center"/>
          </w:tcPr>
          <w:p w14:paraId="250D49BC" w14:textId="75C596DB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 (9.8)</w:t>
            </w:r>
          </w:p>
        </w:tc>
        <w:tc>
          <w:tcPr>
            <w:tcW w:w="1538" w:type="dxa"/>
            <w:vAlign w:val="center"/>
          </w:tcPr>
          <w:p w14:paraId="09D274D0" w14:textId="08570D5E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 (7.4)</w:t>
            </w:r>
          </w:p>
        </w:tc>
      </w:tr>
      <w:tr w:rsidR="00174B83" w:rsidRPr="00C91561" w14:paraId="5BAC8315" w14:textId="77777777" w:rsidTr="007C5602">
        <w:trPr>
          <w:trHeight w:val="319"/>
        </w:trPr>
        <w:tc>
          <w:tcPr>
            <w:tcW w:w="5135" w:type="dxa"/>
            <w:vAlign w:val="center"/>
          </w:tcPr>
          <w:p w14:paraId="1D025EF0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1532" w:type="dxa"/>
            <w:tcBorders>
              <w:right w:val="single" w:sz="4" w:space="0" w:color="auto"/>
            </w:tcBorders>
            <w:vAlign w:val="center"/>
          </w:tcPr>
          <w:p w14:paraId="7F00EEDB" w14:textId="4DEDC8F9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174 (47.5)</w:t>
            </w:r>
          </w:p>
        </w:tc>
        <w:tc>
          <w:tcPr>
            <w:tcW w:w="1533" w:type="dxa"/>
            <w:tcBorders>
              <w:left w:val="single" w:sz="4" w:space="0" w:color="auto"/>
            </w:tcBorders>
            <w:vAlign w:val="center"/>
          </w:tcPr>
          <w:p w14:paraId="61D8474F" w14:textId="733D538F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61 (49.6)</w:t>
            </w:r>
          </w:p>
        </w:tc>
        <w:tc>
          <w:tcPr>
            <w:tcW w:w="1532" w:type="dxa"/>
            <w:vAlign w:val="center"/>
          </w:tcPr>
          <w:p w14:paraId="4134965D" w14:textId="406CF577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53 (43.4)</w:t>
            </w:r>
          </w:p>
        </w:tc>
        <w:tc>
          <w:tcPr>
            <w:tcW w:w="1538" w:type="dxa"/>
            <w:vAlign w:val="center"/>
          </w:tcPr>
          <w:p w14:paraId="19794082" w14:textId="54EA10B8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 (49.6)</w:t>
            </w:r>
          </w:p>
        </w:tc>
      </w:tr>
      <w:tr w:rsidR="00174B83" w:rsidRPr="00C91561" w14:paraId="732C41FC" w14:textId="77777777" w:rsidTr="007C5602">
        <w:trPr>
          <w:trHeight w:val="319"/>
        </w:trPr>
        <w:tc>
          <w:tcPr>
            <w:tcW w:w="5135" w:type="dxa"/>
            <w:tcBorders>
              <w:bottom w:val="single" w:sz="12" w:space="0" w:color="auto"/>
            </w:tcBorders>
            <w:vAlign w:val="center"/>
          </w:tcPr>
          <w:p w14:paraId="042D9DE4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1532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650EDE76" w14:textId="621B6876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81 (22.1)</w:t>
            </w:r>
          </w:p>
        </w:tc>
        <w:tc>
          <w:tcPr>
            <w:tcW w:w="1533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06793C46" w14:textId="62F6316D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 (19.5)</w:t>
            </w:r>
          </w:p>
        </w:tc>
        <w:tc>
          <w:tcPr>
            <w:tcW w:w="1532" w:type="dxa"/>
            <w:tcBorders>
              <w:bottom w:val="single" w:sz="12" w:space="0" w:color="auto"/>
            </w:tcBorders>
            <w:vAlign w:val="center"/>
          </w:tcPr>
          <w:p w14:paraId="7409F004" w14:textId="4F0E3C24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31 (25.4)</w:t>
            </w:r>
          </w:p>
        </w:tc>
        <w:tc>
          <w:tcPr>
            <w:tcW w:w="1538" w:type="dxa"/>
            <w:tcBorders>
              <w:bottom w:val="single" w:sz="12" w:space="0" w:color="auto"/>
            </w:tcBorders>
            <w:vAlign w:val="center"/>
          </w:tcPr>
          <w:p w14:paraId="3C49B833" w14:textId="016069CF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 (21.5)</w:t>
            </w:r>
          </w:p>
        </w:tc>
      </w:tr>
      <w:tr w:rsidR="00C91561" w:rsidRPr="00C91561" w14:paraId="4FEEE406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5AB8AFD7" w14:textId="77777777" w:rsidR="00A45707" w:rsidRDefault="002819FA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="0047123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Categories of case management are not mutually exclusive, so percentages may exceed 100.</w:t>
            </w:r>
          </w:p>
          <w:p w14:paraId="1AB94092" w14:textId="1ECD314B" w:rsidR="00C91561" w:rsidRPr="00C91561" w:rsidRDefault="00A45707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 w:rsidR="00017D1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5309E3C9" w14:textId="293595D5" w:rsidR="00C91561" w:rsidRDefault="00C91561" w:rsidP="00713E4E"/>
    <w:p w14:paraId="07C1D789" w14:textId="77777777" w:rsidR="001C6D24" w:rsidRDefault="001C6D24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C89594F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11AE7348" w14:textId="67B35F26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="000B3645"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 w:rsidR="00A32A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3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64B498A7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C3428D4" w14:textId="77777777" w:rsidR="00C91561" w:rsidRPr="009A13EE" w:rsidRDefault="00C91561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3E79FDD" w14:textId="0CE2C6F4" w:rsidR="00951204" w:rsidRPr="009A13EE" w:rsidRDefault="00945F83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280F340B" w14:textId="7F4A1240" w:rsidR="00C91561" w:rsidRPr="009A13EE" w:rsidRDefault="00BF190C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95EB9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366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751E6D76" w14:textId="77777777" w:rsidR="00C91561" w:rsidRPr="009A13EE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6A4C5A8B" w14:textId="7108BBB4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102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2C68517" w14:textId="61E56EEC" w:rsidR="00C91561" w:rsidRPr="009A13EE" w:rsidRDefault="0066072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0E3A6A74" w14:textId="1EDC54EF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102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212A374" w14:textId="77777777" w:rsidR="00C91561" w:rsidRPr="009A13EE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501585A3" w14:textId="7AA50029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100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4039930D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7F5121B8" w14:textId="465FD1F5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="00945F83"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="00945F83"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68794FD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7A6BA591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EBBAEF4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133831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91561" w:rsidRPr="00C91561" w14:paraId="723182A3" w14:textId="77777777" w:rsidTr="00955F21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7BCB374E" w14:textId="579BD28C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ession</w:t>
            </w:r>
            <w:r w:rsidR="00A32AE1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per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E15A685" w14:textId="4DB901EC" w:rsidR="00846B88" w:rsidRPr="009A13EE" w:rsidRDefault="005C7CB8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(0-6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</w:tcPr>
          <w:p w14:paraId="5FA20778" w14:textId="24DAA609" w:rsidR="00C91561" w:rsidRPr="009A13EE" w:rsidRDefault="008E5E6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66072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</w:tcPr>
          <w:p w14:paraId="6605678D" w14:textId="386BD002" w:rsidR="00C91561" w:rsidRPr="009A13EE" w:rsidRDefault="005E26E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E45E0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.5</w:t>
            </w:r>
            <w:r w:rsidR="009215DD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8E5E6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E45E0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</w:tcPr>
          <w:p w14:paraId="786267B5" w14:textId="241AF8EC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95120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54</w:t>
            </w:r>
            <w:r w:rsidR="0095120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2CC7809A" w14:textId="77777777" w:rsidTr="00955F21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D9907" w14:textId="04B41B01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Total minutes 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of sessions per PT,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49E73" w14:textId="5559D785" w:rsidR="00C91561" w:rsidRPr="009A13EE" w:rsidRDefault="00D601A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</w:t>
            </w:r>
            <w:r w:rsidR="007B396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5C7CB8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(0-1,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910</w:t>
            </w:r>
            <w:r w:rsidR="005C7CB8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8F73D3" w14:textId="7C265189" w:rsidR="00C91561" w:rsidRPr="009A13EE" w:rsidRDefault="007B396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105</w:t>
            </w:r>
            <w:r w:rsidR="009E613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800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295B3B86" w14:textId="659946F9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75</w:t>
            </w:r>
            <w:r w:rsidR="009E613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8E5E6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63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2C073D4D" w14:textId="3E9D78CF" w:rsidR="00C91561" w:rsidRPr="009A13EE" w:rsidRDefault="00807F1C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105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910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3E2B0FCA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C9D4E50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9D24002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</w:tcPr>
          <w:p w14:paraId="51EE6AC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4282931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26524B9A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91561" w:rsidRPr="00C91561" w14:paraId="327C3C1A" w14:textId="77777777" w:rsidTr="00955F21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15097EBE" w14:textId="11755427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8500801" w14:textId="68C74DD2" w:rsidR="009A13EE" w:rsidRPr="009A13EE" w:rsidRDefault="00A6007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(1-4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</w:tcPr>
          <w:p w14:paraId="214FE50F" w14:textId="2E3B0CAD" w:rsidR="00C91561" w:rsidRPr="009A13EE" w:rsidRDefault="009676BB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(1-4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</w:tcPr>
          <w:p w14:paraId="111329FF" w14:textId="1B14F7B6" w:rsidR="00C91561" w:rsidRPr="009A13EE" w:rsidRDefault="004E2F8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5A3364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</w:tcPr>
          <w:p w14:paraId="273EE24C" w14:textId="72BA0B7C" w:rsidR="00C91561" w:rsidRPr="009A13EE" w:rsidRDefault="004E2F8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372E0A1A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31A77A7" w14:textId="0C64EE9A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Total minutes of sessions per PT,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96D2314" w14:textId="0F89B9AA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</w:t>
            </w:r>
            <w:r w:rsidR="006B70F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(15-1,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845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3AE76ED6" w14:textId="119405E1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19</w:t>
            </w:r>
            <w:r w:rsidR="005A3364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(30-1,</w:t>
            </w:r>
            <w:r w:rsidR="009676BB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615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5B93E6E6" w14:textId="06C78EA1" w:rsidR="00C91561" w:rsidRPr="009A13EE" w:rsidRDefault="009676BB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165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(20-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1,525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540DF99E" w14:textId="34B5C284" w:rsidR="00C91561" w:rsidRPr="009A13EE" w:rsidRDefault="005A3364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195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(15-</w:t>
            </w:r>
            <w:r w:rsidR="009676BB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845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0C9076ED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7C4649E7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Crisis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F8E278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7B8FC67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55BD2A81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55147319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B1CC9" w:rsidRPr="00C91561" w14:paraId="33605587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D2F2AB5" w14:textId="16B89D35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86159B" w14:textId="0FE53C49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73F7A975" w14:textId="49FEED5F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7F2CD8A6" w14:textId="65771B87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76804EEA" w14:textId="22A8CCB5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DB1CC9" w:rsidRPr="00C91561" w14:paraId="7C6C1AF8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1BDF2E3" w14:textId="57FC770E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F1BB5F2" w14:textId="3AC21DD3" w:rsidR="00DB1CC9" w:rsidRPr="009A13EE" w:rsidRDefault="00557B5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37.5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51FE9B2" w14:textId="18E951CB" w:rsidR="00DB1CC9" w:rsidRPr="009A13EE" w:rsidRDefault="008323D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(10-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235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545510E7" w14:textId="4446E76B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45 (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-265)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5E765372" w14:textId="6ECE645D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30 (10-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80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50F725B1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5A53A523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5F31218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690A0F8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42020AE7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6369127D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B1CC9" w:rsidRPr="00C91561" w14:paraId="4F1E768F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46DE0CD" w14:textId="01030987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655E8B8" w14:textId="3C753F8F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58CDC949" w14:textId="64E5C154" w:rsidR="00DB1CC9" w:rsidRPr="009A13EE" w:rsidRDefault="009559E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(1-19)</w:t>
            </w:r>
          </w:p>
        </w:tc>
        <w:tc>
          <w:tcPr>
            <w:tcW w:w="1529" w:type="dxa"/>
            <w:shd w:val="clear" w:color="auto" w:fill="auto"/>
          </w:tcPr>
          <w:p w14:paraId="69AFEBD4" w14:textId="214FF357" w:rsidR="00DB1CC9" w:rsidRPr="009A13EE" w:rsidRDefault="007D40C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(1-1</w:t>
            </w:r>
            <w:r w:rsidR="000C43D1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1CF71CF4" w14:textId="0B2EE286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 (1-14)</w:t>
            </w:r>
          </w:p>
        </w:tc>
      </w:tr>
      <w:tr w:rsidR="00DB1CC9" w:rsidRPr="00C91561" w14:paraId="2172E876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5EB73572" w14:textId="13AAEE6F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 w:rsidR="00361E9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8A4D07" w14:textId="0CA6ED2A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15B9CDA0" w14:textId="2E37060B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(5-150)</w:t>
            </w:r>
          </w:p>
        </w:tc>
        <w:tc>
          <w:tcPr>
            <w:tcW w:w="1529" w:type="dxa"/>
            <w:shd w:val="clear" w:color="auto" w:fill="auto"/>
          </w:tcPr>
          <w:p w14:paraId="141242ED" w14:textId="29949718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(2-102)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1B9E42BC" w14:textId="2CD1D340" w:rsidR="00DB1CC9" w:rsidRPr="009A13EE" w:rsidRDefault="00602B3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12.5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(5-1</w:t>
            </w:r>
            <w:r w:rsidR="007D40C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0)</w:t>
            </w:r>
          </w:p>
        </w:tc>
      </w:tr>
      <w:tr w:rsidR="00C91561" w:rsidRPr="00C91561" w14:paraId="68BC4ADA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042D9437" w14:textId="735BC8C6" w:rsidR="00C91561" w:rsidRPr="00C91561" w:rsidRDefault="00A45707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arm.</w:t>
            </w:r>
          </w:p>
          <w:p w14:paraId="639BA7AB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657C32F8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1418C55C" w14:textId="636DCD68" w:rsidR="00C91561" w:rsidRDefault="00C91561" w:rsidP="00713E4E">
      <w:pPr>
        <w:pStyle w:val="Heading1"/>
      </w:pPr>
      <w:r>
        <w:br w:type="page"/>
      </w:r>
      <w:bookmarkStart w:id="25" w:name="_Toc42615794"/>
      <w:r w:rsidR="00FB22D4">
        <w:lastRenderedPageBreak/>
        <w:t>Recruitment</w:t>
      </w:r>
      <w:bookmarkEnd w:id="25"/>
    </w:p>
    <w:p w14:paraId="066E04A6" w14:textId="4B5D47D2" w:rsidR="0073649F" w:rsidRPr="00E56EA5" w:rsidRDefault="0073649F" w:rsidP="00713E4E">
      <w:pPr>
        <w:rPr>
          <w:sz w:val="12"/>
          <w:szCs w:val="12"/>
        </w:rPr>
      </w:pPr>
    </w:p>
    <w:p w14:paraId="3DBD75D3" w14:textId="77777777" w:rsidR="00491E8F" w:rsidRDefault="00491E8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4992A8A" w14:textId="5671B042" w:rsidR="0073649F" w:rsidRPr="00491E8F" w:rsidRDefault="0073649F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 w:rsidR="009A13EE">
        <w:rPr>
          <w:rFonts w:ascii="Times New Roman" w:eastAsia="Times New Roman" w:hAnsi="Times New Roman" w:cs="Times New Roman"/>
          <w:b/>
          <w:color w:val="auto"/>
          <w:sz w:val="22"/>
        </w:rPr>
        <w:t xml:space="preserve"> 2</w:t>
      </w:r>
      <w:r w:rsidR="00491E8F"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 w:rsidR="00491E8F"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258B26A7" w14:textId="43332C03" w:rsidR="00BB21F7" w:rsidRPr="00F25963" w:rsidRDefault="00F25963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26" w:name="fig_recruitment_by_month"/>
      <w:r>
        <w:rPr>
          <w:noProof/>
        </w:rPr>
        <w:drawing>
          <wp:inline distT="0" distB="0" distL="0" distR="0" wp14:anchorId="0E2B178B" wp14:editId="2632D8B5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6"/>
    </w:p>
    <w:p w14:paraId="31F3654D" w14:textId="01B147B5" w:rsidR="002865B9" w:rsidRPr="002865B9" w:rsidRDefault="00213140" w:rsidP="00713E4E">
      <w:pPr>
        <w:pStyle w:val="Caption"/>
        <w:spacing w:after="48"/>
      </w:pPr>
      <w:fldSimple w:instr=" SEQ Figure \* ARABIC ">
        <w:r w:rsidR="00BB21F7">
          <w:rPr>
            <w:noProof/>
          </w:rPr>
          <w:t>1</w:t>
        </w:r>
      </w:fldSimple>
      <w:r w:rsidR="00BB21F7">
        <w:t xml:space="preserve">. Recruitment began on April 17, 2018 and ended </w:t>
      </w:r>
      <w:r w:rsidR="00CE3533">
        <w:t xml:space="preserve">temporarily </w:t>
      </w:r>
      <w:r w:rsidR="00BB21F7">
        <w:t>on March 17, 2020 due to COVID-19</w:t>
      </w:r>
      <w:r w:rsidR="002865B9">
        <w:t xml:space="preserve"> and began again on July 6, 2020</w:t>
      </w:r>
    </w:p>
    <w:p w14:paraId="3D838360" w14:textId="2C5E2B9C" w:rsidR="0073649F" w:rsidRDefault="00213140" w:rsidP="00713E4E">
      <w:pPr>
        <w:pStyle w:val="Caption"/>
        <w:spacing w:after="48"/>
      </w:pPr>
      <w:fldSimple w:instr=" SEQ Figure \* ARABIC ">
        <w:r w:rsidR="00BB21F7">
          <w:rPr>
            <w:noProof/>
          </w:rPr>
          <w:t>2</w:t>
        </w:r>
      </w:fldSimple>
      <w:r w:rsidR="00BB21F7">
        <w:t>. Graph does not include participants that screened out during baseline</w:t>
      </w:r>
      <w:r w:rsidR="00953993">
        <w:t xml:space="preserve"> assessment</w:t>
      </w:r>
    </w:p>
    <w:p w14:paraId="0DE72228" w14:textId="77777777" w:rsidR="00776C75" w:rsidRDefault="00776C75" w:rsidP="00713E4E"/>
    <w:p w14:paraId="77160C9A" w14:textId="77777777" w:rsidR="00776C75" w:rsidRPr="00491E8F" w:rsidRDefault="00776C75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23EE795E" w14:textId="60183D19" w:rsidR="00776C75" w:rsidRDefault="00776C75" w:rsidP="00776C75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Overall = 8.</w:t>
      </w:r>
      <w:r w:rsidR="00A047F3">
        <w:rPr>
          <w:rFonts w:ascii="Times New Roman" w:eastAsia="Times New Roman" w:hAnsi="Times New Roman" w:cs="Times New Roman"/>
          <w:bCs/>
          <w:color w:val="auto"/>
          <w:sz w:val="22"/>
        </w:rPr>
        <w:t>1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0EB2C3B9" w14:textId="15344E24" w:rsidR="00776C75" w:rsidRDefault="00776C75" w:rsidP="00776C75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Pre-COVID = 9.8 per month</w:t>
      </w:r>
    </w:p>
    <w:p w14:paraId="014A4834" w14:textId="4E1250D0" w:rsidR="00E56EA5" w:rsidRPr="00776C75" w:rsidRDefault="00776C75" w:rsidP="00713E4E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 w:rsidR="00921EC8"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r w:rsidR="00213140">
        <w:rPr>
          <w:rFonts w:ascii="Times New Roman" w:eastAsia="Times New Roman" w:hAnsi="Times New Roman" w:cs="Times New Roman"/>
          <w:bCs/>
          <w:color w:val="auto"/>
          <w:sz w:val="22"/>
        </w:rPr>
        <w:t>6</w:t>
      </w:r>
      <w:r w:rsidR="00913311">
        <w:rPr>
          <w:rFonts w:ascii="Times New Roman" w:eastAsia="Times New Roman" w:hAnsi="Times New Roman" w:cs="Times New Roman"/>
          <w:bCs/>
          <w:color w:val="auto"/>
          <w:sz w:val="22"/>
        </w:rPr>
        <w:t>.6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5C475BC" w14:textId="77777777" w:rsidR="00776C75" w:rsidRDefault="00776C75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4CB798CD" w14:textId="77777777" w:rsidR="00776C75" w:rsidRDefault="00776C75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200B7B57" w14:textId="77777777" w:rsidR="00776C75" w:rsidRDefault="00776C75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C9A867" w14:textId="37AEA4A5" w:rsidR="00E56EA5" w:rsidRPr="00776C75" w:rsidRDefault="00E56EA5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 w:rsidR="00776C75">
        <w:rPr>
          <w:rFonts w:ascii="Times New Roman" w:eastAsia="Times New Roman" w:hAnsi="Times New Roman" w:cs="Times New Roman"/>
          <w:b/>
          <w:color w:val="auto"/>
          <w:sz w:val="22"/>
        </w:rPr>
        <w:t>3.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3C43348B" w14:textId="10E7A728" w:rsidR="00E56EA5" w:rsidRPr="004F71BC" w:rsidRDefault="004F71BC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27" w:name="fig_recruitment_by_year"/>
      <w:r>
        <w:rPr>
          <w:noProof/>
        </w:rPr>
        <w:drawing>
          <wp:inline distT="0" distB="0" distL="0" distR="0" wp14:anchorId="07B06DDA" wp14:editId="1672EC5C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uthor" w:initials="A">
    <w:p w14:paraId="55A97FE1" w14:textId="623C5065" w:rsidR="007B23C3" w:rsidRDefault="007B23C3">
      <w:pPr>
        <w:pStyle w:val="CommentText"/>
      </w:pPr>
      <w:r>
        <w:rPr>
          <w:rStyle w:val="CommentReference"/>
        </w:rPr>
        <w:annotationRef/>
      </w:r>
      <w:r>
        <w:t>James, feel free to update as needed.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5A97FE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5A97FE1" w16cid:durableId="254775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FEF0B" w14:textId="77777777" w:rsidR="00E05727" w:rsidRDefault="00E05727" w:rsidP="005A20E2">
      <w:r>
        <w:separator/>
      </w:r>
    </w:p>
    <w:p w14:paraId="0A926DE3" w14:textId="77777777" w:rsidR="00E05727" w:rsidRDefault="00E05727"/>
    <w:p w14:paraId="2E8E5EBB" w14:textId="77777777" w:rsidR="00E05727" w:rsidRDefault="00E05727" w:rsidP="009B4773"/>
    <w:p w14:paraId="26D4E76E" w14:textId="77777777" w:rsidR="00E05727" w:rsidRDefault="00E05727" w:rsidP="00513832"/>
    <w:p w14:paraId="50BF22FA" w14:textId="77777777" w:rsidR="00E05727" w:rsidRDefault="00E05727"/>
  </w:endnote>
  <w:endnote w:type="continuationSeparator" w:id="0">
    <w:p w14:paraId="57502659" w14:textId="77777777" w:rsidR="00E05727" w:rsidRDefault="00E05727" w:rsidP="005A20E2">
      <w:r>
        <w:continuationSeparator/>
      </w:r>
    </w:p>
    <w:p w14:paraId="38DBF6E7" w14:textId="77777777" w:rsidR="00E05727" w:rsidRDefault="00E05727"/>
    <w:p w14:paraId="699BDC33" w14:textId="77777777" w:rsidR="00E05727" w:rsidRDefault="00E05727" w:rsidP="009B4773"/>
    <w:p w14:paraId="1B5B7A07" w14:textId="77777777" w:rsidR="00E05727" w:rsidRDefault="00E05727" w:rsidP="00513832"/>
    <w:p w14:paraId="1F652ECB" w14:textId="77777777" w:rsidR="00E05727" w:rsidRDefault="00E057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BA32E" w14:textId="741A527D" w:rsidR="004C6F3E" w:rsidRPr="00C51EE8" w:rsidRDefault="004C6F3E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7CACC81B" w14:textId="77777777" w:rsidR="006609B4" w:rsidRDefault="006609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3124D" w14:textId="7F5D5191" w:rsidR="004C6F3E" w:rsidRPr="00C51EE8" w:rsidRDefault="004C6F3E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61707C07" w14:textId="77777777" w:rsidR="006609B4" w:rsidRDefault="006609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69F61" w14:textId="77777777" w:rsidR="00E05727" w:rsidRDefault="00E05727" w:rsidP="005A20E2">
      <w:r>
        <w:separator/>
      </w:r>
    </w:p>
    <w:p w14:paraId="754D0508" w14:textId="77777777" w:rsidR="00E05727" w:rsidRDefault="00E05727"/>
    <w:p w14:paraId="26C6F7F9" w14:textId="77777777" w:rsidR="00E05727" w:rsidRDefault="00E05727" w:rsidP="009B4773"/>
    <w:p w14:paraId="3A23CCDF" w14:textId="77777777" w:rsidR="00E05727" w:rsidRDefault="00E05727" w:rsidP="00513832"/>
    <w:p w14:paraId="0A775072" w14:textId="77777777" w:rsidR="00E05727" w:rsidRDefault="00E05727"/>
  </w:footnote>
  <w:footnote w:type="continuationSeparator" w:id="0">
    <w:p w14:paraId="5E79F3FB" w14:textId="77777777" w:rsidR="00E05727" w:rsidRDefault="00E05727" w:rsidP="005A20E2">
      <w:r>
        <w:continuationSeparator/>
      </w:r>
    </w:p>
    <w:p w14:paraId="0791D375" w14:textId="77777777" w:rsidR="00E05727" w:rsidRDefault="00E05727"/>
    <w:p w14:paraId="0069D8DE" w14:textId="77777777" w:rsidR="00E05727" w:rsidRDefault="00E05727" w:rsidP="009B4773"/>
    <w:p w14:paraId="77B17A50" w14:textId="77777777" w:rsidR="00E05727" w:rsidRDefault="00E05727" w:rsidP="00513832"/>
    <w:p w14:paraId="6EAE3BB5" w14:textId="77777777" w:rsidR="00E05727" w:rsidRDefault="00E057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F266B" w14:textId="123BEA2E" w:rsidR="004C6F3E" w:rsidRPr="005674B4" w:rsidRDefault="004C6F3E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2F3DE64" wp14:editId="6DEF2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3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69D3DE" w14:textId="77777777" w:rsidR="004C6F3E" w:rsidRDefault="004C6F3E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66.7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5B21C2D7" w14:textId="3CBB0653" w:rsidR="004C6F3E" w:rsidRPr="005674B4" w:rsidRDefault="004C6F3E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 w:rsidR="00D23033">
      <w:rPr>
        <w:rFonts w:ascii="Times New Roman" w:hAnsi="Times New Roman" w:cs="Times New Roman"/>
      </w:rPr>
      <w:t>3</w:t>
    </w:r>
    <w:r w:rsidRPr="005674B4">
      <w:rPr>
        <w:rFonts w:ascii="Times New Roman" w:hAnsi="Times New Roman" w:cs="Times New Roman"/>
      </w:rPr>
      <w:t xml:space="preserve"> – </w:t>
    </w:r>
    <w:r w:rsidR="00D23033">
      <w:rPr>
        <w:rFonts w:ascii="Times New Roman" w:hAnsi="Times New Roman" w:cs="Times New Roman"/>
      </w:rPr>
      <w:t>August</w:t>
    </w:r>
    <w:r w:rsidRPr="005674B4">
      <w:rPr>
        <w:rFonts w:ascii="Times New Roman" w:hAnsi="Times New Roman" w:cs="Times New Roman"/>
      </w:rPr>
      <w:t xml:space="preserve"> </w:t>
    </w:r>
    <w:r w:rsidR="003E0C31">
      <w:rPr>
        <w:rFonts w:ascii="Times New Roman" w:hAnsi="Times New Roman" w:cs="Times New Roman"/>
      </w:rPr>
      <w:t>1</w:t>
    </w:r>
    <w:r w:rsidR="00D23033">
      <w:rPr>
        <w:rFonts w:ascii="Times New Roman" w:hAnsi="Times New Roman" w:cs="Times New Roman"/>
      </w:rPr>
      <w:t>9</w:t>
    </w:r>
    <w:r w:rsidRPr="005674B4">
      <w:rPr>
        <w:rFonts w:ascii="Times New Roman" w:hAnsi="Times New Roman" w:cs="Times New Roman"/>
      </w:rPr>
      <w:t>, 202</w:t>
    </w:r>
    <w:r w:rsidR="00D23033">
      <w:rPr>
        <w:rFonts w:ascii="Times New Roman" w:hAnsi="Times New Roman" w:cs="Times New Roman"/>
      </w:rPr>
      <w:t>2</w:t>
    </w:r>
  </w:p>
  <w:p w14:paraId="4C8A1324" w14:textId="77777777" w:rsidR="006609B4" w:rsidRDefault="006609B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6B4C8" w14:textId="67DDE6D9" w:rsidR="004C6F3E" w:rsidRDefault="004C6F3E" w:rsidP="00A67285">
    <w:pPr>
      <w:pStyle w:val="Header"/>
      <w:spacing w:after="48"/>
    </w:pPr>
  </w:p>
  <w:p w14:paraId="444493A9" w14:textId="77777777" w:rsidR="006609B4" w:rsidRDefault="006609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C31ABB"/>
    <w:multiLevelType w:val="multilevel"/>
    <w:tmpl w:val="633C524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E76D8D"/>
    <w:multiLevelType w:val="multilevel"/>
    <w:tmpl w:val="2C1CB2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204E54"/>
    <w:multiLevelType w:val="multilevel"/>
    <w:tmpl w:val="85300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14156"/>
    <w:multiLevelType w:val="multilevel"/>
    <w:tmpl w:val="7C425EA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655645070">
    <w:abstractNumId w:val="29"/>
  </w:num>
  <w:num w:numId="2" w16cid:durableId="489910775">
    <w:abstractNumId w:val="38"/>
  </w:num>
  <w:num w:numId="3" w16cid:durableId="1291089512">
    <w:abstractNumId w:val="19"/>
  </w:num>
  <w:num w:numId="4" w16cid:durableId="819275535">
    <w:abstractNumId w:val="27"/>
  </w:num>
  <w:num w:numId="5" w16cid:durableId="1396125705">
    <w:abstractNumId w:val="15"/>
  </w:num>
  <w:num w:numId="6" w16cid:durableId="1085803410">
    <w:abstractNumId w:val="9"/>
  </w:num>
  <w:num w:numId="7" w16cid:durableId="2063477428">
    <w:abstractNumId w:val="37"/>
  </w:num>
  <w:num w:numId="8" w16cid:durableId="33360087">
    <w:abstractNumId w:val="14"/>
  </w:num>
  <w:num w:numId="9" w16cid:durableId="2022121347">
    <w:abstractNumId w:val="40"/>
  </w:num>
  <w:num w:numId="10" w16cid:durableId="1307198519">
    <w:abstractNumId w:val="33"/>
  </w:num>
  <w:num w:numId="11" w16cid:durableId="1854762557">
    <w:abstractNumId w:val="4"/>
  </w:num>
  <w:num w:numId="12" w16cid:durableId="866479509">
    <w:abstractNumId w:val="12"/>
  </w:num>
  <w:num w:numId="13" w16cid:durableId="1799490661">
    <w:abstractNumId w:val="18"/>
  </w:num>
  <w:num w:numId="14" w16cid:durableId="1480658890">
    <w:abstractNumId w:val="26"/>
  </w:num>
  <w:num w:numId="15" w16cid:durableId="1282607615">
    <w:abstractNumId w:val="22"/>
  </w:num>
  <w:num w:numId="16" w16cid:durableId="16010648">
    <w:abstractNumId w:val="8"/>
  </w:num>
  <w:num w:numId="17" w16cid:durableId="731318258">
    <w:abstractNumId w:val="28"/>
  </w:num>
  <w:num w:numId="18" w16cid:durableId="1085568881">
    <w:abstractNumId w:val="41"/>
  </w:num>
  <w:num w:numId="19" w16cid:durableId="730348802">
    <w:abstractNumId w:val="11"/>
  </w:num>
  <w:num w:numId="20" w16cid:durableId="204371729">
    <w:abstractNumId w:val="31"/>
  </w:num>
  <w:num w:numId="21" w16cid:durableId="461583585">
    <w:abstractNumId w:val="13"/>
  </w:num>
  <w:num w:numId="22" w16cid:durableId="1153179963">
    <w:abstractNumId w:val="23"/>
  </w:num>
  <w:num w:numId="23" w16cid:durableId="1712799117">
    <w:abstractNumId w:val="25"/>
  </w:num>
  <w:num w:numId="24" w16cid:durableId="90706756">
    <w:abstractNumId w:val="21"/>
  </w:num>
  <w:num w:numId="25" w16cid:durableId="767192619">
    <w:abstractNumId w:val="24"/>
  </w:num>
  <w:num w:numId="26" w16cid:durableId="45882803">
    <w:abstractNumId w:val="10"/>
  </w:num>
  <w:num w:numId="27" w16cid:durableId="2023697756">
    <w:abstractNumId w:val="35"/>
  </w:num>
  <w:num w:numId="28" w16cid:durableId="1948388023">
    <w:abstractNumId w:val="17"/>
  </w:num>
  <w:num w:numId="29" w16cid:durableId="1156844122">
    <w:abstractNumId w:val="6"/>
  </w:num>
  <w:num w:numId="30" w16cid:durableId="20715949">
    <w:abstractNumId w:val="20"/>
  </w:num>
  <w:num w:numId="31" w16cid:durableId="665670036">
    <w:abstractNumId w:val="5"/>
  </w:num>
  <w:num w:numId="32" w16cid:durableId="2042394204">
    <w:abstractNumId w:val="30"/>
  </w:num>
  <w:num w:numId="33" w16cid:durableId="1786346083">
    <w:abstractNumId w:val="32"/>
  </w:num>
  <w:num w:numId="34" w16cid:durableId="869681618">
    <w:abstractNumId w:val="3"/>
  </w:num>
  <w:num w:numId="35" w16cid:durableId="321399568">
    <w:abstractNumId w:val="1"/>
  </w:num>
  <w:num w:numId="36" w16cid:durableId="1843856943">
    <w:abstractNumId w:val="2"/>
  </w:num>
  <w:num w:numId="37" w16cid:durableId="996229054">
    <w:abstractNumId w:val="0"/>
  </w:num>
  <w:num w:numId="38" w16cid:durableId="814103767">
    <w:abstractNumId w:val="36"/>
  </w:num>
  <w:num w:numId="39" w16cid:durableId="150891090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66663245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5342927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3011394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8993730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672205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6876835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75949706">
    <w:abstractNumId w:val="34"/>
  </w:num>
  <w:num w:numId="47" w16cid:durableId="1092700527">
    <w:abstractNumId w:val="7"/>
  </w:num>
  <w:num w:numId="48" w16cid:durableId="1192567602">
    <w:abstractNumId w:val="42"/>
  </w:num>
  <w:num w:numId="49" w16cid:durableId="1491750854">
    <w:abstractNumId w:val="39"/>
  </w:num>
  <w:num w:numId="50" w16cid:durableId="583027876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paperpile-doc-id" w:val="E316S663H153F767"/>
    <w:docVar w:name="paperpile-doc-name" w:val="template_l2c_quarterly_report.docx"/>
  </w:docVars>
  <w:rsids>
    <w:rsidRoot w:val="006F16B5"/>
    <w:rsid w:val="0000092E"/>
    <w:rsid w:val="0000277B"/>
    <w:rsid w:val="00004FBE"/>
    <w:rsid w:val="000050BD"/>
    <w:rsid w:val="000100B5"/>
    <w:rsid w:val="00011029"/>
    <w:rsid w:val="00012A83"/>
    <w:rsid w:val="0001498A"/>
    <w:rsid w:val="00017C3C"/>
    <w:rsid w:val="00017D11"/>
    <w:rsid w:val="000209F5"/>
    <w:rsid w:val="00021F2E"/>
    <w:rsid w:val="00026EAE"/>
    <w:rsid w:val="000310D8"/>
    <w:rsid w:val="0003123C"/>
    <w:rsid w:val="00032A10"/>
    <w:rsid w:val="000339AC"/>
    <w:rsid w:val="00036CA2"/>
    <w:rsid w:val="00043FFE"/>
    <w:rsid w:val="00044074"/>
    <w:rsid w:val="0004430C"/>
    <w:rsid w:val="0004795A"/>
    <w:rsid w:val="00063A8A"/>
    <w:rsid w:val="00063B51"/>
    <w:rsid w:val="0006583E"/>
    <w:rsid w:val="00066DE2"/>
    <w:rsid w:val="00077931"/>
    <w:rsid w:val="00083516"/>
    <w:rsid w:val="00084E91"/>
    <w:rsid w:val="000900B6"/>
    <w:rsid w:val="000A649E"/>
    <w:rsid w:val="000A7626"/>
    <w:rsid w:val="000B021D"/>
    <w:rsid w:val="000B2D28"/>
    <w:rsid w:val="000B3645"/>
    <w:rsid w:val="000B4031"/>
    <w:rsid w:val="000B5DA2"/>
    <w:rsid w:val="000C1C28"/>
    <w:rsid w:val="000C3DFA"/>
    <w:rsid w:val="000C43D1"/>
    <w:rsid w:val="000C5872"/>
    <w:rsid w:val="000E0979"/>
    <w:rsid w:val="000E0F0F"/>
    <w:rsid w:val="000E1544"/>
    <w:rsid w:val="000E17A9"/>
    <w:rsid w:val="000E5D62"/>
    <w:rsid w:val="000F0991"/>
    <w:rsid w:val="000F1E33"/>
    <w:rsid w:val="000F2D65"/>
    <w:rsid w:val="000F47C0"/>
    <w:rsid w:val="000F565A"/>
    <w:rsid w:val="00104094"/>
    <w:rsid w:val="00104AEC"/>
    <w:rsid w:val="001155CE"/>
    <w:rsid w:val="001225D9"/>
    <w:rsid w:val="00123AAB"/>
    <w:rsid w:val="0012403E"/>
    <w:rsid w:val="00124370"/>
    <w:rsid w:val="00124B26"/>
    <w:rsid w:val="00132957"/>
    <w:rsid w:val="00141ABD"/>
    <w:rsid w:val="001459A6"/>
    <w:rsid w:val="00146ABA"/>
    <w:rsid w:val="001514FB"/>
    <w:rsid w:val="0015476B"/>
    <w:rsid w:val="0015480B"/>
    <w:rsid w:val="00160392"/>
    <w:rsid w:val="00164319"/>
    <w:rsid w:val="00167FD0"/>
    <w:rsid w:val="00172FA9"/>
    <w:rsid w:val="00173D3C"/>
    <w:rsid w:val="00174169"/>
    <w:rsid w:val="00174B83"/>
    <w:rsid w:val="001812E7"/>
    <w:rsid w:val="0018571C"/>
    <w:rsid w:val="00186FF5"/>
    <w:rsid w:val="00187788"/>
    <w:rsid w:val="001A5429"/>
    <w:rsid w:val="001A5878"/>
    <w:rsid w:val="001C24FF"/>
    <w:rsid w:val="001C6D24"/>
    <w:rsid w:val="001D1C22"/>
    <w:rsid w:val="001E11F1"/>
    <w:rsid w:val="001E1E58"/>
    <w:rsid w:val="001E3AEB"/>
    <w:rsid w:val="00206719"/>
    <w:rsid w:val="00207A17"/>
    <w:rsid w:val="00213140"/>
    <w:rsid w:val="0021550D"/>
    <w:rsid w:val="002245D1"/>
    <w:rsid w:val="002264B2"/>
    <w:rsid w:val="002264D8"/>
    <w:rsid w:val="00226FFA"/>
    <w:rsid w:val="00227F69"/>
    <w:rsid w:val="00240312"/>
    <w:rsid w:val="00247B17"/>
    <w:rsid w:val="002505E1"/>
    <w:rsid w:val="00252E4A"/>
    <w:rsid w:val="002642A8"/>
    <w:rsid w:val="002715BB"/>
    <w:rsid w:val="00274965"/>
    <w:rsid w:val="002819FA"/>
    <w:rsid w:val="002861F3"/>
    <w:rsid w:val="002865B9"/>
    <w:rsid w:val="0029010F"/>
    <w:rsid w:val="002919FB"/>
    <w:rsid w:val="002955AB"/>
    <w:rsid w:val="002A137B"/>
    <w:rsid w:val="002A7D5F"/>
    <w:rsid w:val="002B7415"/>
    <w:rsid w:val="002C1562"/>
    <w:rsid w:val="002C3909"/>
    <w:rsid w:val="002D0EA8"/>
    <w:rsid w:val="002D77A4"/>
    <w:rsid w:val="002E0FBC"/>
    <w:rsid w:val="002F258F"/>
    <w:rsid w:val="0031130D"/>
    <w:rsid w:val="00313EF9"/>
    <w:rsid w:val="00314A6F"/>
    <w:rsid w:val="00321E5A"/>
    <w:rsid w:val="00325150"/>
    <w:rsid w:val="003265A0"/>
    <w:rsid w:val="00334394"/>
    <w:rsid w:val="00334F78"/>
    <w:rsid w:val="00347AF5"/>
    <w:rsid w:val="00351F62"/>
    <w:rsid w:val="00353F9A"/>
    <w:rsid w:val="00355AFB"/>
    <w:rsid w:val="00356D43"/>
    <w:rsid w:val="00360F98"/>
    <w:rsid w:val="00361231"/>
    <w:rsid w:val="00361E90"/>
    <w:rsid w:val="00362478"/>
    <w:rsid w:val="003639D2"/>
    <w:rsid w:val="00364DC2"/>
    <w:rsid w:val="003704CE"/>
    <w:rsid w:val="0037322C"/>
    <w:rsid w:val="00374421"/>
    <w:rsid w:val="0038144C"/>
    <w:rsid w:val="0038646A"/>
    <w:rsid w:val="0039637E"/>
    <w:rsid w:val="00396BA9"/>
    <w:rsid w:val="003A1203"/>
    <w:rsid w:val="003A5887"/>
    <w:rsid w:val="003A6214"/>
    <w:rsid w:val="003A6684"/>
    <w:rsid w:val="003A761A"/>
    <w:rsid w:val="003B5758"/>
    <w:rsid w:val="003C01B2"/>
    <w:rsid w:val="003C0F28"/>
    <w:rsid w:val="003D3190"/>
    <w:rsid w:val="003D59A7"/>
    <w:rsid w:val="003D6AFD"/>
    <w:rsid w:val="003E0C31"/>
    <w:rsid w:val="003E78A7"/>
    <w:rsid w:val="003F0714"/>
    <w:rsid w:val="003F13B0"/>
    <w:rsid w:val="003F5F4A"/>
    <w:rsid w:val="003F6EA9"/>
    <w:rsid w:val="003F73CC"/>
    <w:rsid w:val="00403423"/>
    <w:rsid w:val="00415A80"/>
    <w:rsid w:val="00422BFD"/>
    <w:rsid w:val="00423148"/>
    <w:rsid w:val="004262DD"/>
    <w:rsid w:val="0042646F"/>
    <w:rsid w:val="00435096"/>
    <w:rsid w:val="00437F4D"/>
    <w:rsid w:val="004411FB"/>
    <w:rsid w:val="004419E2"/>
    <w:rsid w:val="00443212"/>
    <w:rsid w:val="00450501"/>
    <w:rsid w:val="0045580C"/>
    <w:rsid w:val="004655D3"/>
    <w:rsid w:val="0046758D"/>
    <w:rsid w:val="00467D1E"/>
    <w:rsid w:val="0047123D"/>
    <w:rsid w:val="00490118"/>
    <w:rsid w:val="0049083F"/>
    <w:rsid w:val="00491E8F"/>
    <w:rsid w:val="00493EC0"/>
    <w:rsid w:val="00495909"/>
    <w:rsid w:val="004B1141"/>
    <w:rsid w:val="004B3577"/>
    <w:rsid w:val="004B39C8"/>
    <w:rsid w:val="004B5251"/>
    <w:rsid w:val="004B588F"/>
    <w:rsid w:val="004C0453"/>
    <w:rsid w:val="004C432D"/>
    <w:rsid w:val="004C6F3E"/>
    <w:rsid w:val="004C7B3E"/>
    <w:rsid w:val="004D0E7F"/>
    <w:rsid w:val="004E0B3D"/>
    <w:rsid w:val="004E2F85"/>
    <w:rsid w:val="004E6D89"/>
    <w:rsid w:val="004F3E91"/>
    <w:rsid w:val="004F4679"/>
    <w:rsid w:val="004F6605"/>
    <w:rsid w:val="004F71BC"/>
    <w:rsid w:val="005048EF"/>
    <w:rsid w:val="005106AD"/>
    <w:rsid w:val="00510F2A"/>
    <w:rsid w:val="00513832"/>
    <w:rsid w:val="00517064"/>
    <w:rsid w:val="00522F4E"/>
    <w:rsid w:val="0052424E"/>
    <w:rsid w:val="00524C42"/>
    <w:rsid w:val="00526C37"/>
    <w:rsid w:val="00533047"/>
    <w:rsid w:val="00534EB9"/>
    <w:rsid w:val="00536494"/>
    <w:rsid w:val="005579B4"/>
    <w:rsid w:val="00557B50"/>
    <w:rsid w:val="005636C4"/>
    <w:rsid w:val="00563E17"/>
    <w:rsid w:val="005674B4"/>
    <w:rsid w:val="00567626"/>
    <w:rsid w:val="0057208C"/>
    <w:rsid w:val="0057604C"/>
    <w:rsid w:val="00577B45"/>
    <w:rsid w:val="0058158F"/>
    <w:rsid w:val="005854DB"/>
    <w:rsid w:val="0058624E"/>
    <w:rsid w:val="005919AF"/>
    <w:rsid w:val="00594E8D"/>
    <w:rsid w:val="005A20E2"/>
    <w:rsid w:val="005A3364"/>
    <w:rsid w:val="005A46F3"/>
    <w:rsid w:val="005B6A1A"/>
    <w:rsid w:val="005C363E"/>
    <w:rsid w:val="005C7CB8"/>
    <w:rsid w:val="005C7E0C"/>
    <w:rsid w:val="005D2146"/>
    <w:rsid w:val="005E26E7"/>
    <w:rsid w:val="005E3E97"/>
    <w:rsid w:val="005F0EBE"/>
    <w:rsid w:val="005F6388"/>
    <w:rsid w:val="00602B37"/>
    <w:rsid w:val="00607834"/>
    <w:rsid w:val="006137D7"/>
    <w:rsid w:val="00616366"/>
    <w:rsid w:val="00623719"/>
    <w:rsid w:val="00625FD2"/>
    <w:rsid w:val="0062624B"/>
    <w:rsid w:val="006275DE"/>
    <w:rsid w:val="006301A6"/>
    <w:rsid w:val="00630ED0"/>
    <w:rsid w:val="006329E1"/>
    <w:rsid w:val="00633E73"/>
    <w:rsid w:val="00636365"/>
    <w:rsid w:val="00637C0B"/>
    <w:rsid w:val="006403A0"/>
    <w:rsid w:val="00645047"/>
    <w:rsid w:val="00650B4D"/>
    <w:rsid w:val="0065352C"/>
    <w:rsid w:val="00655308"/>
    <w:rsid w:val="00655536"/>
    <w:rsid w:val="006567C9"/>
    <w:rsid w:val="006601D2"/>
    <w:rsid w:val="00660720"/>
    <w:rsid w:val="006609B4"/>
    <w:rsid w:val="00660F67"/>
    <w:rsid w:val="00664450"/>
    <w:rsid w:val="00672D6A"/>
    <w:rsid w:val="00685B4E"/>
    <w:rsid w:val="006903EC"/>
    <w:rsid w:val="006936EB"/>
    <w:rsid w:val="006A083F"/>
    <w:rsid w:val="006A56FC"/>
    <w:rsid w:val="006A5E02"/>
    <w:rsid w:val="006B048A"/>
    <w:rsid w:val="006B1E69"/>
    <w:rsid w:val="006B2383"/>
    <w:rsid w:val="006B70F0"/>
    <w:rsid w:val="006C4D5C"/>
    <w:rsid w:val="006D0144"/>
    <w:rsid w:val="006E1049"/>
    <w:rsid w:val="006E1E30"/>
    <w:rsid w:val="006E3FC8"/>
    <w:rsid w:val="006E52DF"/>
    <w:rsid w:val="006F16B5"/>
    <w:rsid w:val="006F38DB"/>
    <w:rsid w:val="00712AA4"/>
    <w:rsid w:val="00713E4E"/>
    <w:rsid w:val="007157EF"/>
    <w:rsid w:val="00716599"/>
    <w:rsid w:val="007208FF"/>
    <w:rsid w:val="00722DC3"/>
    <w:rsid w:val="00725ABA"/>
    <w:rsid w:val="0073649F"/>
    <w:rsid w:val="0073670F"/>
    <w:rsid w:val="00740FCE"/>
    <w:rsid w:val="00741815"/>
    <w:rsid w:val="007516DC"/>
    <w:rsid w:val="00753E67"/>
    <w:rsid w:val="007563EE"/>
    <w:rsid w:val="00757514"/>
    <w:rsid w:val="00757AB5"/>
    <w:rsid w:val="00776C75"/>
    <w:rsid w:val="0078010D"/>
    <w:rsid w:val="00784AB5"/>
    <w:rsid w:val="007875CE"/>
    <w:rsid w:val="00794B46"/>
    <w:rsid w:val="007972D5"/>
    <w:rsid w:val="007A399E"/>
    <w:rsid w:val="007A645A"/>
    <w:rsid w:val="007B17C4"/>
    <w:rsid w:val="007B1F5A"/>
    <w:rsid w:val="007B23C3"/>
    <w:rsid w:val="007B3965"/>
    <w:rsid w:val="007B3AB6"/>
    <w:rsid w:val="007B5AFF"/>
    <w:rsid w:val="007B7104"/>
    <w:rsid w:val="007C03AA"/>
    <w:rsid w:val="007C0C1A"/>
    <w:rsid w:val="007C136F"/>
    <w:rsid w:val="007C5602"/>
    <w:rsid w:val="007C5AF4"/>
    <w:rsid w:val="007C6B37"/>
    <w:rsid w:val="007D3037"/>
    <w:rsid w:val="007D40C7"/>
    <w:rsid w:val="007D40E3"/>
    <w:rsid w:val="007D5767"/>
    <w:rsid w:val="007D5CB9"/>
    <w:rsid w:val="007E639F"/>
    <w:rsid w:val="007E73CE"/>
    <w:rsid w:val="007F1229"/>
    <w:rsid w:val="007F6C08"/>
    <w:rsid w:val="007F793B"/>
    <w:rsid w:val="00807F1C"/>
    <w:rsid w:val="0081066B"/>
    <w:rsid w:val="0081086A"/>
    <w:rsid w:val="00813EC8"/>
    <w:rsid w:val="00817F8C"/>
    <w:rsid w:val="0082491D"/>
    <w:rsid w:val="00831E04"/>
    <w:rsid w:val="008323D0"/>
    <w:rsid w:val="0083428B"/>
    <w:rsid w:val="008342C7"/>
    <w:rsid w:val="008353D4"/>
    <w:rsid w:val="00843A27"/>
    <w:rsid w:val="00846B88"/>
    <w:rsid w:val="00847BAC"/>
    <w:rsid w:val="008509BF"/>
    <w:rsid w:val="00851724"/>
    <w:rsid w:val="008645A2"/>
    <w:rsid w:val="00865EA0"/>
    <w:rsid w:val="008716EC"/>
    <w:rsid w:val="00876F99"/>
    <w:rsid w:val="008820B3"/>
    <w:rsid w:val="008835E2"/>
    <w:rsid w:val="00886169"/>
    <w:rsid w:val="0089410F"/>
    <w:rsid w:val="00895905"/>
    <w:rsid w:val="00895914"/>
    <w:rsid w:val="008965F6"/>
    <w:rsid w:val="008A2B5E"/>
    <w:rsid w:val="008A4453"/>
    <w:rsid w:val="008A4AAE"/>
    <w:rsid w:val="008A70D6"/>
    <w:rsid w:val="008A763A"/>
    <w:rsid w:val="008B21F8"/>
    <w:rsid w:val="008B25BA"/>
    <w:rsid w:val="008C0ECB"/>
    <w:rsid w:val="008C6944"/>
    <w:rsid w:val="008C78FD"/>
    <w:rsid w:val="008D3386"/>
    <w:rsid w:val="008E16A6"/>
    <w:rsid w:val="008E5E67"/>
    <w:rsid w:val="008F3296"/>
    <w:rsid w:val="008F507A"/>
    <w:rsid w:val="008F704C"/>
    <w:rsid w:val="009013FB"/>
    <w:rsid w:val="00901E94"/>
    <w:rsid w:val="0090206C"/>
    <w:rsid w:val="00902998"/>
    <w:rsid w:val="00903545"/>
    <w:rsid w:val="00911720"/>
    <w:rsid w:val="00912C1B"/>
    <w:rsid w:val="00913311"/>
    <w:rsid w:val="00913D19"/>
    <w:rsid w:val="00916CCF"/>
    <w:rsid w:val="00920026"/>
    <w:rsid w:val="0092125E"/>
    <w:rsid w:val="009215DD"/>
    <w:rsid w:val="00921EC8"/>
    <w:rsid w:val="00924319"/>
    <w:rsid w:val="00927776"/>
    <w:rsid w:val="00930F2D"/>
    <w:rsid w:val="0093242A"/>
    <w:rsid w:val="0093432B"/>
    <w:rsid w:val="009351F3"/>
    <w:rsid w:val="009355C2"/>
    <w:rsid w:val="00942A2C"/>
    <w:rsid w:val="00945F83"/>
    <w:rsid w:val="00951204"/>
    <w:rsid w:val="00952A7A"/>
    <w:rsid w:val="0095369F"/>
    <w:rsid w:val="009537BE"/>
    <w:rsid w:val="00953993"/>
    <w:rsid w:val="0095534A"/>
    <w:rsid w:val="009559ED"/>
    <w:rsid w:val="00955F21"/>
    <w:rsid w:val="0095701A"/>
    <w:rsid w:val="00961C61"/>
    <w:rsid w:val="009676BB"/>
    <w:rsid w:val="00972914"/>
    <w:rsid w:val="00974BF8"/>
    <w:rsid w:val="009754ED"/>
    <w:rsid w:val="009820DD"/>
    <w:rsid w:val="00995F37"/>
    <w:rsid w:val="009A07F1"/>
    <w:rsid w:val="009A13EE"/>
    <w:rsid w:val="009A3B33"/>
    <w:rsid w:val="009A433A"/>
    <w:rsid w:val="009A45A0"/>
    <w:rsid w:val="009B2DF6"/>
    <w:rsid w:val="009B35B5"/>
    <w:rsid w:val="009B3A56"/>
    <w:rsid w:val="009B4773"/>
    <w:rsid w:val="009B4A28"/>
    <w:rsid w:val="009B7DF9"/>
    <w:rsid w:val="009C3903"/>
    <w:rsid w:val="009D2556"/>
    <w:rsid w:val="009E0053"/>
    <w:rsid w:val="009E0527"/>
    <w:rsid w:val="009E56BD"/>
    <w:rsid w:val="009E6130"/>
    <w:rsid w:val="009E6D81"/>
    <w:rsid w:val="009E759C"/>
    <w:rsid w:val="009F1D01"/>
    <w:rsid w:val="00A047F3"/>
    <w:rsid w:val="00A06280"/>
    <w:rsid w:val="00A23F0A"/>
    <w:rsid w:val="00A32AE1"/>
    <w:rsid w:val="00A371D8"/>
    <w:rsid w:val="00A42C17"/>
    <w:rsid w:val="00A43867"/>
    <w:rsid w:val="00A45707"/>
    <w:rsid w:val="00A55A9C"/>
    <w:rsid w:val="00A56887"/>
    <w:rsid w:val="00A6007D"/>
    <w:rsid w:val="00A630FD"/>
    <w:rsid w:val="00A67285"/>
    <w:rsid w:val="00A70430"/>
    <w:rsid w:val="00A70CBF"/>
    <w:rsid w:val="00A73745"/>
    <w:rsid w:val="00A74169"/>
    <w:rsid w:val="00A74908"/>
    <w:rsid w:val="00A852C3"/>
    <w:rsid w:val="00A91213"/>
    <w:rsid w:val="00A93852"/>
    <w:rsid w:val="00A960DC"/>
    <w:rsid w:val="00AA29B1"/>
    <w:rsid w:val="00AA387F"/>
    <w:rsid w:val="00AA66D7"/>
    <w:rsid w:val="00AA6F93"/>
    <w:rsid w:val="00AB62C7"/>
    <w:rsid w:val="00AC2672"/>
    <w:rsid w:val="00AC3653"/>
    <w:rsid w:val="00AC5E05"/>
    <w:rsid w:val="00AD2E60"/>
    <w:rsid w:val="00AE0241"/>
    <w:rsid w:val="00AE1DC1"/>
    <w:rsid w:val="00AE5008"/>
    <w:rsid w:val="00AE7B33"/>
    <w:rsid w:val="00AF3287"/>
    <w:rsid w:val="00AF7600"/>
    <w:rsid w:val="00B02B08"/>
    <w:rsid w:val="00B04163"/>
    <w:rsid w:val="00B12D81"/>
    <w:rsid w:val="00B201E7"/>
    <w:rsid w:val="00B2233D"/>
    <w:rsid w:val="00B22915"/>
    <w:rsid w:val="00B24C1A"/>
    <w:rsid w:val="00B26302"/>
    <w:rsid w:val="00B31A3F"/>
    <w:rsid w:val="00B36491"/>
    <w:rsid w:val="00B37B3B"/>
    <w:rsid w:val="00B40ED0"/>
    <w:rsid w:val="00B4495D"/>
    <w:rsid w:val="00B44C47"/>
    <w:rsid w:val="00B50698"/>
    <w:rsid w:val="00B5172C"/>
    <w:rsid w:val="00B51D3A"/>
    <w:rsid w:val="00B52AE9"/>
    <w:rsid w:val="00B54AB2"/>
    <w:rsid w:val="00B57756"/>
    <w:rsid w:val="00B57F4F"/>
    <w:rsid w:val="00B60E4F"/>
    <w:rsid w:val="00B61CD3"/>
    <w:rsid w:val="00B70C54"/>
    <w:rsid w:val="00B7636D"/>
    <w:rsid w:val="00B80CF1"/>
    <w:rsid w:val="00BA2643"/>
    <w:rsid w:val="00BA2A38"/>
    <w:rsid w:val="00BA31C4"/>
    <w:rsid w:val="00BA4A01"/>
    <w:rsid w:val="00BA6FDD"/>
    <w:rsid w:val="00BB0031"/>
    <w:rsid w:val="00BB02E6"/>
    <w:rsid w:val="00BB21F7"/>
    <w:rsid w:val="00BB4F88"/>
    <w:rsid w:val="00BB5099"/>
    <w:rsid w:val="00BC0F66"/>
    <w:rsid w:val="00BC1629"/>
    <w:rsid w:val="00BC3AD0"/>
    <w:rsid w:val="00BC4B3B"/>
    <w:rsid w:val="00BC7F41"/>
    <w:rsid w:val="00BD078A"/>
    <w:rsid w:val="00BD0C60"/>
    <w:rsid w:val="00BD362C"/>
    <w:rsid w:val="00BE2528"/>
    <w:rsid w:val="00BE71EF"/>
    <w:rsid w:val="00BE74B9"/>
    <w:rsid w:val="00BF190C"/>
    <w:rsid w:val="00C06257"/>
    <w:rsid w:val="00C17BCF"/>
    <w:rsid w:val="00C2067F"/>
    <w:rsid w:val="00C20DDF"/>
    <w:rsid w:val="00C267F2"/>
    <w:rsid w:val="00C27E38"/>
    <w:rsid w:val="00C3038A"/>
    <w:rsid w:val="00C3246A"/>
    <w:rsid w:val="00C470FD"/>
    <w:rsid w:val="00C47A4A"/>
    <w:rsid w:val="00C50070"/>
    <w:rsid w:val="00C51EE8"/>
    <w:rsid w:val="00C6529E"/>
    <w:rsid w:val="00C65564"/>
    <w:rsid w:val="00C6628F"/>
    <w:rsid w:val="00C74DC1"/>
    <w:rsid w:val="00C77B20"/>
    <w:rsid w:val="00C80714"/>
    <w:rsid w:val="00C85695"/>
    <w:rsid w:val="00C91561"/>
    <w:rsid w:val="00C94555"/>
    <w:rsid w:val="00CA050D"/>
    <w:rsid w:val="00CA1837"/>
    <w:rsid w:val="00CA2A20"/>
    <w:rsid w:val="00CA32AC"/>
    <w:rsid w:val="00CA3B06"/>
    <w:rsid w:val="00CA5C0B"/>
    <w:rsid w:val="00CA61D8"/>
    <w:rsid w:val="00CA7274"/>
    <w:rsid w:val="00CC0EAE"/>
    <w:rsid w:val="00CC4EB6"/>
    <w:rsid w:val="00CD1D98"/>
    <w:rsid w:val="00CD6C13"/>
    <w:rsid w:val="00CE0ACE"/>
    <w:rsid w:val="00CE3533"/>
    <w:rsid w:val="00CE5407"/>
    <w:rsid w:val="00CF1267"/>
    <w:rsid w:val="00CF367C"/>
    <w:rsid w:val="00CF3B8A"/>
    <w:rsid w:val="00D13200"/>
    <w:rsid w:val="00D15938"/>
    <w:rsid w:val="00D23033"/>
    <w:rsid w:val="00D26769"/>
    <w:rsid w:val="00D27AF8"/>
    <w:rsid w:val="00D3044F"/>
    <w:rsid w:val="00D30CF1"/>
    <w:rsid w:val="00D35FA1"/>
    <w:rsid w:val="00D36AA1"/>
    <w:rsid w:val="00D4054E"/>
    <w:rsid w:val="00D43FAA"/>
    <w:rsid w:val="00D53400"/>
    <w:rsid w:val="00D601AD"/>
    <w:rsid w:val="00D6543F"/>
    <w:rsid w:val="00D702A8"/>
    <w:rsid w:val="00D74E0C"/>
    <w:rsid w:val="00D802EB"/>
    <w:rsid w:val="00D8068C"/>
    <w:rsid w:val="00D94688"/>
    <w:rsid w:val="00DA2D18"/>
    <w:rsid w:val="00DB1CC9"/>
    <w:rsid w:val="00DB5A2E"/>
    <w:rsid w:val="00DB5BCE"/>
    <w:rsid w:val="00DB5C8D"/>
    <w:rsid w:val="00DB69F3"/>
    <w:rsid w:val="00DC0528"/>
    <w:rsid w:val="00DC1104"/>
    <w:rsid w:val="00DC7466"/>
    <w:rsid w:val="00DC7E1C"/>
    <w:rsid w:val="00DD2F3A"/>
    <w:rsid w:val="00DE089A"/>
    <w:rsid w:val="00DE2EED"/>
    <w:rsid w:val="00DE65A2"/>
    <w:rsid w:val="00DF2DCC"/>
    <w:rsid w:val="00DF4074"/>
    <w:rsid w:val="00E01D0E"/>
    <w:rsid w:val="00E033D8"/>
    <w:rsid w:val="00E05727"/>
    <w:rsid w:val="00E141D3"/>
    <w:rsid w:val="00E16215"/>
    <w:rsid w:val="00E26829"/>
    <w:rsid w:val="00E27D11"/>
    <w:rsid w:val="00E31650"/>
    <w:rsid w:val="00E35169"/>
    <w:rsid w:val="00E40EE6"/>
    <w:rsid w:val="00E45719"/>
    <w:rsid w:val="00E45E05"/>
    <w:rsid w:val="00E526F1"/>
    <w:rsid w:val="00E53724"/>
    <w:rsid w:val="00E552C8"/>
    <w:rsid w:val="00E56EA5"/>
    <w:rsid w:val="00E61CAE"/>
    <w:rsid w:val="00E75006"/>
    <w:rsid w:val="00E83005"/>
    <w:rsid w:val="00E84350"/>
    <w:rsid w:val="00E84519"/>
    <w:rsid w:val="00E85863"/>
    <w:rsid w:val="00E85BE7"/>
    <w:rsid w:val="00E906ED"/>
    <w:rsid w:val="00E9198C"/>
    <w:rsid w:val="00E91AE4"/>
    <w:rsid w:val="00E92C6D"/>
    <w:rsid w:val="00E95EB9"/>
    <w:rsid w:val="00EA3468"/>
    <w:rsid w:val="00EA3A34"/>
    <w:rsid w:val="00EA42F1"/>
    <w:rsid w:val="00EA431D"/>
    <w:rsid w:val="00EA58FC"/>
    <w:rsid w:val="00EB0A20"/>
    <w:rsid w:val="00EB3602"/>
    <w:rsid w:val="00EB64ED"/>
    <w:rsid w:val="00EC087F"/>
    <w:rsid w:val="00EC0E5F"/>
    <w:rsid w:val="00EC4BCD"/>
    <w:rsid w:val="00EC5923"/>
    <w:rsid w:val="00EC7DFA"/>
    <w:rsid w:val="00ED3B66"/>
    <w:rsid w:val="00EE1F33"/>
    <w:rsid w:val="00EE659E"/>
    <w:rsid w:val="00EF48B1"/>
    <w:rsid w:val="00EF4F44"/>
    <w:rsid w:val="00F01EA8"/>
    <w:rsid w:val="00F03040"/>
    <w:rsid w:val="00F05D68"/>
    <w:rsid w:val="00F1243A"/>
    <w:rsid w:val="00F12E28"/>
    <w:rsid w:val="00F15BDF"/>
    <w:rsid w:val="00F217D3"/>
    <w:rsid w:val="00F21F29"/>
    <w:rsid w:val="00F22FA8"/>
    <w:rsid w:val="00F25963"/>
    <w:rsid w:val="00F33D64"/>
    <w:rsid w:val="00F33F5E"/>
    <w:rsid w:val="00F501D1"/>
    <w:rsid w:val="00F60840"/>
    <w:rsid w:val="00F62898"/>
    <w:rsid w:val="00F66449"/>
    <w:rsid w:val="00F75B52"/>
    <w:rsid w:val="00F75B86"/>
    <w:rsid w:val="00F77933"/>
    <w:rsid w:val="00F8411A"/>
    <w:rsid w:val="00F95B06"/>
    <w:rsid w:val="00F96B78"/>
    <w:rsid w:val="00FA2577"/>
    <w:rsid w:val="00FB1673"/>
    <w:rsid w:val="00FB22D4"/>
    <w:rsid w:val="00FB315C"/>
    <w:rsid w:val="00FC002A"/>
    <w:rsid w:val="00FC1405"/>
    <w:rsid w:val="00FC39F1"/>
    <w:rsid w:val="00FD1DA3"/>
    <w:rsid w:val="00FD329A"/>
    <w:rsid w:val="00FE1954"/>
    <w:rsid w:val="00FE2B77"/>
    <w:rsid w:val="00FE2D08"/>
    <w:rsid w:val="00FF0913"/>
    <w:rsid w:val="00FF31E9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92A9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cc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5086C"/>
    <w:rsid w:val="00127040"/>
    <w:rsid w:val="001D731B"/>
    <w:rsid w:val="001E5D73"/>
    <w:rsid w:val="003307DD"/>
    <w:rsid w:val="003B4780"/>
    <w:rsid w:val="00431518"/>
    <w:rsid w:val="00480874"/>
    <w:rsid w:val="004A10C6"/>
    <w:rsid w:val="004C4C59"/>
    <w:rsid w:val="005564C6"/>
    <w:rsid w:val="005B398C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1C9A"/>
    <w:rsid w:val="00B17038"/>
    <w:rsid w:val="00B6194A"/>
    <w:rsid w:val="00C04AE9"/>
    <w:rsid w:val="00C365D0"/>
    <w:rsid w:val="00C85FE7"/>
    <w:rsid w:val="00CD3B0A"/>
    <w:rsid w:val="00CD7C95"/>
    <w:rsid w:val="00D0187A"/>
    <w:rsid w:val="00D0263A"/>
    <w:rsid w:val="00DB7AC3"/>
    <w:rsid w:val="00DC1E9E"/>
    <w:rsid w:val="00E37BD6"/>
    <w:rsid w:val="00E52F4C"/>
    <w:rsid w:val="00EA7FDF"/>
    <w:rsid w:val="00EC3E15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3" ma:contentTypeDescription="Create a new document." ma:contentTypeScope="" ma:versionID="1971c52690794fce746f6f05770e5404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2a7e4d74a27da4d52af6b51af46d5402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Props1.xml><?xml version="1.0" encoding="utf-8"?>
<ds:datastoreItem xmlns:ds="http://schemas.openxmlformats.org/officeDocument/2006/customXml" ds:itemID="{CDC0D1B6-FDEA-459E-8037-77C4376DF6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39948-3de8-40e0-98e7-bf846ca05556"/>
    <ds:schemaRef ds:uri="abb1820a-26b6-44f2-b938-9861746a7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C:\Users\becca\AppData\Roaming\Microsoft\Templates\Small business startup checklist.dotx</Template>
  <TotalTime>0</TotalTime>
  <Pages>12</Pages>
  <Words>1400</Words>
  <Characters>7984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9366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/>
  <cp:revision>1</cp:revision>
  <dcterms:created xsi:type="dcterms:W3CDTF">2021-08-07T12:39:00Z</dcterms:created>
  <dcterms:modified xsi:type="dcterms:W3CDTF">2022-08-16T21:08:00Z</dcterms:modified>
  <cp:contentStatus>Quarter 3 [2022]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