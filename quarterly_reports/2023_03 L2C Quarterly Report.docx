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Relationship Id="rId4" Type="http://schemas.openxmlformats.org/officeDocument/2006/relationships/custom-properties" Target="docProps/custom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5B2EC" w14:textId="08DC28D2" w:rsidR="006F16B5" w:rsidRDefault="00E26829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D9CEF0" wp14:editId="0D72AB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6D89" w:rsidRPr="006F16B5">
        <w:rPr>
          <w:noProof/>
        </w:rPr>
        <w:drawing>
          <wp:anchor distT="0" distB="0" distL="114300" distR="114300" simplePos="0" relativeHeight="251659264" behindDoc="1" locked="0" layoutInCell="1" allowOverlap="1" wp14:anchorId="7375C466" wp14:editId="39328D4E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031" w:rsidRPr="006F16B5">
        <w:rPr>
          <w:noProof/>
        </w:rPr>
        <w:drawing>
          <wp:anchor distT="0" distB="0" distL="114300" distR="114300" simplePos="0" relativeHeight="251660288" behindDoc="1" locked="0" layoutInCell="1" allowOverlap="1" wp14:anchorId="63F4A0C2" wp14:editId="1FD4672B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F8348" w14:textId="77777777" w:rsidR="006F16B5" w:rsidRDefault="006F16B5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476C7153" w14:textId="26CA6F86" w:rsidR="006F16B5" w:rsidRDefault="006F16B5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410E61CE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0EB496EB" w14:textId="77777777" w:rsidR="005674B4" w:rsidRPr="006F16B5" w:rsidRDefault="001928D5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5674B4"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06993289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5FCAEAA9" w14:textId="03019B6E" w:rsidR="005674B4" w:rsidRPr="005674B4" w:rsidRDefault="005674B4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 w:rsidR="001E254E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4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 w:rsidR="00173D3C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2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79D8222B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3E345CC7" w14:textId="7A624D3A" w:rsidR="005674B4" w:rsidRPr="005674B4" w:rsidRDefault="001E254E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December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08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 w:rsidR="00D802EB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 w:rsidR="00D802EB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 w:rsidR="00D802EB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 w:rsidR="00D802EB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 w:rsidR="002E0FBC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 w:rsidR="0095369F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="005674B4"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2BE963B9" w14:textId="72D60127" w:rsidR="00FF31E9" w:rsidRDefault="00FF31E9" w:rsidP="00713E4E">
      <w:pPr>
        <w:pStyle w:val="Checkbox"/>
      </w:pPr>
    </w:p>
    <w:p w14:paraId="16F73B4B" w14:textId="25AA651E" w:rsidR="00FF31E9" w:rsidRDefault="00FF31E9" w:rsidP="00713E4E">
      <w:pPr>
        <w:pStyle w:val="Checkbox"/>
      </w:pPr>
    </w:p>
    <w:p w14:paraId="3FE3408A" w14:textId="77777777" w:rsidR="00FF31E9" w:rsidRPr="00FF31E9" w:rsidRDefault="00FF31E9" w:rsidP="00713E4E">
      <w:pPr>
        <w:pStyle w:val="Checkbox"/>
      </w:pPr>
    </w:p>
    <w:p w14:paraId="726F5776" w14:textId="6833F275" w:rsidR="00BD0C60" w:rsidRPr="00FF31E9" w:rsidRDefault="006F16B5" w:rsidP="00713E4E">
      <w:pPr>
        <w:pStyle w:val="Heading1"/>
      </w:pPr>
      <w:bookmarkStart w:id="1" w:name="_Toc121145546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442308DD" w14:textId="77777777" w:rsidTr="003D6AFD">
        <w:trPr>
          <w:trHeight w:val="297"/>
        </w:trPr>
        <w:tc>
          <w:tcPr>
            <w:tcW w:w="9620" w:type="dxa"/>
          </w:tcPr>
          <w:p w14:paraId="748597F2" w14:textId="15FF39BF" w:rsidR="006F16B5" w:rsidRPr="006F16B5" w:rsidRDefault="005674B4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31EA0EBF" w14:textId="77777777" w:rsidTr="003D6AFD">
        <w:tc>
          <w:tcPr>
            <w:tcW w:w="9620" w:type="dxa"/>
          </w:tcPr>
          <w:p w14:paraId="211807A5" w14:textId="49017E5C" w:rsidR="006F16B5" w:rsidRPr="006F16B5" w:rsidRDefault="007B23C3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commentRangeStart w:id="2"/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  <w:commentRangeEnd w:id="2"/>
            <w:r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2"/>
            </w:r>
          </w:p>
        </w:tc>
      </w:tr>
      <w:tr w:rsidR="006F16B5" w:rsidRPr="006F16B5" w14:paraId="0274807F" w14:textId="77777777" w:rsidTr="003D6AFD">
        <w:tc>
          <w:tcPr>
            <w:tcW w:w="9620" w:type="dxa"/>
          </w:tcPr>
          <w:p w14:paraId="786CD6AC" w14:textId="2FDD3E3D" w:rsidR="006F16B5" w:rsidRPr="006F16B5" w:rsidRDefault="006F16B5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3CC24894" w14:textId="77777777" w:rsidTr="003D6AFD">
        <w:tc>
          <w:tcPr>
            <w:tcW w:w="9620" w:type="dxa"/>
          </w:tcPr>
          <w:p w14:paraId="1932610F" w14:textId="33CD3EBE" w:rsidR="00BB0031" w:rsidRPr="006F16B5" w:rsidRDefault="00BB0031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63BE76FB" w14:textId="77777777" w:rsidR="005854DB" w:rsidRDefault="005854DB" w:rsidP="00713E4E"/>
    <w:p w14:paraId="69A80D25" w14:textId="6BA0EB92" w:rsidR="006F16B5" w:rsidRDefault="006F16B5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AF128A1" w14:textId="34D772FB" w:rsidR="00C77B20" w:rsidRPr="00E56EA5" w:rsidRDefault="00C77B20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5AB79A2F" w14:textId="53FFAA66" w:rsidR="00C03F4B" w:rsidRDefault="00C77B2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21145546" w:history="1">
            <w:r w:rsidR="00C03F4B" w:rsidRPr="00C356DC">
              <w:rPr>
                <w:rStyle w:val="Hyperlink"/>
                <w:noProof/>
              </w:rPr>
              <w:t>Action Items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_Toc121145546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1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50A2DE68" w14:textId="339C0428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47" w:history="1">
            <w:r w:rsidR="00C03F4B" w:rsidRPr="00C356DC">
              <w:rPr>
                <w:rStyle w:val="Hyperlink"/>
                <w:noProof/>
              </w:rPr>
              <w:t>Study Participants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_Toc121145547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3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133B13C0" w14:textId="18A099C0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48" w:history="1">
            <w:r w:rsidR="00C03F4B" w:rsidRPr="00C356DC">
              <w:rPr>
                <w:rStyle w:val="Hyperlink"/>
                <w:noProof/>
              </w:rPr>
              <w:t>Phone and ClinCard Breakdown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_Toc121145548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4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5C7169AA" w14:textId="658B4DDB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49" w:history="1">
            <w:r w:rsidR="00C03F4B" w:rsidRPr="00C356DC">
              <w:rPr>
                <w:rStyle w:val="Hyperlink"/>
                <w:noProof/>
              </w:rPr>
              <w:t>Phone terminations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_Toc121145549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5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05EF9273" w14:textId="234BDB1D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50" w:history="1">
            <w:r w:rsidR="00C03F4B" w:rsidRPr="00C356DC">
              <w:rPr>
                <w:rStyle w:val="Hyperlink"/>
                <w:noProof/>
              </w:rPr>
              <w:t>Visit Compliance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_Toc121145550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6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52D20AA3" w14:textId="450E68E5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51" w:history="1">
            <w:r w:rsidR="00C03F4B" w:rsidRPr="00C356DC">
              <w:rPr>
                <w:rStyle w:val="Hyperlink"/>
                <w:noProof/>
              </w:rPr>
              <w:t>COVID -19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_Toc121145551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7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5EEEE648" w14:textId="53A54761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52" w:history="1">
            <w:r w:rsidR="00C03F4B" w:rsidRPr="00C356DC">
              <w:rPr>
                <w:rStyle w:val="Hyperlink"/>
                <w:noProof/>
              </w:rPr>
              <w:t>EMA and Study Completion Rates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_Toc121145552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8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0E05348C" w14:textId="0281BFB6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53" w:history="1">
            <w:r w:rsidR="00C03F4B" w:rsidRPr="00C356DC">
              <w:rPr>
                <w:rStyle w:val="Hyperlink"/>
                <w:noProof/>
              </w:rPr>
              <w:t>Arrests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_Toc121145553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9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78BD90E9" w14:textId="4C38EFCC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54" w:history="1">
            <w:r w:rsidR="00C03F4B" w:rsidRPr="00C356DC">
              <w:rPr>
                <w:rStyle w:val="Hyperlink"/>
                <w:noProof/>
              </w:rPr>
              <w:t>Bridge Case Session Minutes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_Toc121145554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10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1B6D2160" w14:textId="208AE1C2" w:rsidR="00C03F4B" w:rsidRDefault="001928D5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21145555" w:history="1">
            <w:r w:rsidR="00C03F4B" w:rsidRPr="00C356DC">
              <w:rPr>
                <w:rStyle w:val="Hyperlink"/>
                <w:noProof/>
              </w:rPr>
              <w:t>Recruitment</w:t>
            </w:r>
            <w:r w:rsidR="00C03F4B">
              <w:rPr>
                <w:noProof/>
                <w:webHidden/>
              </w:rPr>
              <w:tab/>
            </w:r>
            <w:r w:rsidR="00C03F4B">
              <w:rPr>
                <w:noProof/>
                <w:webHidden/>
              </w:rPr>
              <w:fldChar w:fldCharType="begin"/>
            </w:r>
            <w:r w:rsidR="00C03F4B">
              <w:rPr>
                <w:noProof/>
                <w:webHidden/>
              </w:rPr>
              <w:instrText xml:space="preserve"> PAGEREF _Toc121145555 \h </w:instrText>
            </w:r>
            <w:r w:rsidR="00C03F4B">
              <w:rPr>
                <w:noProof/>
                <w:webHidden/>
              </w:rPr>
            </w:r>
            <w:r w:rsidR="00C03F4B">
              <w:rPr>
                <w:noProof/>
                <w:webHidden/>
              </w:rPr>
              <w:fldChar w:fldCharType="separate"/>
            </w:r>
            <w:r w:rsidR="00C03F4B">
              <w:rPr>
                <w:noProof/>
                <w:webHidden/>
              </w:rPr>
              <w:t>11</w:t>
            </w:r>
            <w:r w:rsidR="00C03F4B">
              <w:rPr>
                <w:noProof/>
                <w:webHidden/>
              </w:rPr>
              <w:fldChar w:fldCharType="end"/>
            </w:r>
          </w:hyperlink>
        </w:p>
        <w:p w14:paraId="10B0B32F" w14:textId="44A6148D" w:rsidR="00C77B20" w:rsidRDefault="00C77B20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8526C30" w14:textId="77777777" w:rsidR="00C77B20" w:rsidRDefault="00C77B20" w:rsidP="00713E4E">
      <w:pPr>
        <w:spacing w:after="48"/>
      </w:pPr>
      <w:r>
        <w:br w:type="page"/>
      </w:r>
    </w:p>
    <w:p w14:paraId="3778141C" w14:textId="77777777" w:rsidR="00DB5C8D" w:rsidRPr="00DB5C8D" w:rsidRDefault="00DB5C8D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14A842C1" w14:textId="77777777" w:rsidR="00DB5C8D" w:rsidRPr="00DB5C8D" w:rsidRDefault="00DB5C8D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1615A2A9" w14:textId="60862021" w:rsidR="00DB5C8D" w:rsidRPr="00DB5C8D" w:rsidRDefault="00DB5C8D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 w:rsidR="00623719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 w:rsidR="00623719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3" w:name="n_participants"/>
      <w:proofErr w:type="spellStart"/>
      <w:r w:rsidR="004B3577"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3"/>
      <w:proofErr w:type="spellEnd"/>
      <w:r w:rsidR="004B3577"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="0093242A"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4" w:name="date"/>
      <w:r w:rsidR="00E033D8">
        <w:rPr>
          <w:rFonts w:ascii="Times New Roman" w:eastAsia="Times New Roman" w:hAnsi="Times New Roman" w:cs="Times New Roman"/>
          <w:b/>
          <w:color w:val="000000" w:themeColor="text1"/>
        </w:rPr>
        <w:t>March 15, 2023</w:t>
      </w:r>
      <w:bookmarkEnd w:id="4"/>
    </w:p>
    <w:p w14:paraId="395E21C0" w14:textId="70E55F2F" w:rsidR="00DB5C8D" w:rsidRDefault="00DB5C8D" w:rsidP="00713E4E">
      <w:pPr>
        <w:pStyle w:val="Heading1"/>
      </w:pPr>
      <w:bookmarkStart w:id="5" w:name="_Toc121145547"/>
      <w:r w:rsidRPr="00DB5C8D">
        <w:t>Study Participants</w:t>
      </w:r>
      <w:bookmarkEnd w:id="5"/>
      <w:r w:rsidRPr="00DB5C8D">
        <w:t xml:space="preserve"> </w:t>
      </w:r>
    </w:p>
    <w:p w14:paraId="2A53C6D5" w14:textId="148B87A1" w:rsidR="00CA2A20" w:rsidRDefault="00CA2A20" w:rsidP="00713E4E">
      <w:pPr>
        <w:rPr>
          <w:rFonts w:ascii="Times New Roman" w:hAnsi="Times New Roman" w:cs="Times New Roman"/>
          <w:sz w:val="22"/>
        </w:rPr>
      </w:pPr>
    </w:p>
    <w:p w14:paraId="26295E17" w14:textId="4055885B" w:rsidR="00D30CF1" w:rsidRDefault="00D30CF1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 w:rsidR="00CF3B8A">
        <w:rPr>
          <w:rFonts w:ascii="Times New Roman" w:hAnsi="Times New Roman" w:cs="Times New Roman"/>
          <w:color w:val="auto"/>
          <w:sz w:val="22"/>
        </w:rPr>
        <w:t>.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3355"/>
        <w:gridCol w:w="3355"/>
        <w:gridCol w:w="3355"/>
      </w:tblGrid>
      <w:tr>
        <w:trPr>
          <w:cantSplit/>
          <w:trHeight w:val="360" w:hRule="auto"/>
          <w:tblHeader/>
        </w:trPr>
        header 1
        <w:tc>
          <w:tcPr>
            <w:vMerge w:val="restart"/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Screened-in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Screened-out</w:t>
            </w:r>
          </w:p>
        </w:tc>
      </w:tr>
      <w:tr>
        <w:trPr>
          <w:cantSplit/>
          <w:trHeight w:val="360" w:hRule="auto"/>
          <w:tblHeader/>
        </w:trPr>
        header 2
        <w:tc>
          <w:tcPr>
            <w:vMerge/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(n = 442)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(n = 68)</w:t>
            </w:r>
          </w:p>
        </w:tc>
      </w:tr>
      <w:tr>
        <w:trPr>
          <w:cantSplit/>
          <w:trHeight w:val="360" w:hRule="auto"/>
        </w:trPr>
        body 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Age in years</w:t>
            </w: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mean (sd)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40.1 (10.8)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45.2 (11.5)</w:t>
            </w:r>
          </w:p>
        </w:tc>
      </w:tr>
      <w:tr>
        <w:trPr>
          <w:cantSplit/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Gender</w:t>
            </w: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374 (84.6)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60 (88.2)</w:t>
            </w:r>
          </w:p>
        </w:tc>
      </w:tr>
      <w:tr>
        <w:trPr>
          <w:cantSplit/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Female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61 (13.8)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 (11.8)</w:t>
            </w:r>
          </w:p>
        </w:tc>
      </w:tr>
      <w:tr>
        <w:trPr>
          <w:cantSplit/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 (1.6)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(0.0)</w:t>
            </w:r>
          </w:p>
        </w:tc>
      </w:tr>
      <w:tr>
        <w:trPr>
          <w:cantSplit/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Race</w:t>
            </w: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Black or African American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273 (61.8)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 (76.5)</w:t>
            </w:r>
          </w:p>
        </w:tc>
      </w:tr>
      <w:tr>
        <w:trPr>
          <w:cantSplit/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White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103 (23.3)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 (16.2)</w:t>
            </w:r>
          </w:p>
        </w:tc>
      </w:tr>
      <w:tr>
        <w:trPr>
          <w:cantSplit/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 (14.9)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 (7.4)</w:t>
            </w:r>
          </w:p>
        </w:tc>
      </w:tr>
      <w:tr>
        <w:trPr>
          <w:cantSplit/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Ethnicity</w:t>
            </w: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, n(%)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</w:tr>
      <w:tr>
        <w:trPr>
          <w:cantSplit/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Non-Hispanic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390 (88.2)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 (97.1)</w:t>
            </w:r>
          </w:p>
        </w:tc>
      </w:tr>
      <w:tr>
        <w:trPr>
          <w:cantSplit/>
          <w:trHeight w:val="360" w:hRule="auto"/>
        </w:trPr>
        body15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2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Hispanic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52 (11.8)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(2.9)</w:t>
            </w:r>
          </w:p>
        </w:tc>
      </w:tr>
    </w:tbl>
    <w:p w14:paraId="7A9CEE68" w14:textId="7172FAF9" w:rsidR="000050BD" w:rsidRDefault="000050BD" w:rsidP="00E033D8">
      <w:pPr>
        <w:rPr>
          <w:rFonts w:ascii="Times New Roman" w:hAnsi="Times New Roman" w:cs="Times New Roman"/>
          <w:color w:val="auto"/>
          <w:sz w:val="22"/>
        </w:rPr>
      </w:pPr>
    </w:p>
    <w:p w14:paraId="63131193" w14:textId="77777777" w:rsidR="000050BD" w:rsidRPr="00D82D5C" w:rsidRDefault="000050BD" w:rsidP="00E033D8">
      <w:pPr>
        <w:rPr>
          <w:rFonts w:ascii="Times New Roman" w:hAnsi="Times New Roman" w:cs="Times New Roman"/>
          <w:color w:val="auto"/>
          <w:sz w:val="22"/>
        </w:rPr>
      </w:pPr>
    </w:p>
    <w:p w14:paraId="3760F55E" w14:textId="4C0F4FD4" w:rsidR="00A70430" w:rsidRPr="00DB5BCE" w:rsidRDefault="00CF3B8A" w:rsidP="00713E4E">
      <w:pPr>
        <w:rPr>
          <w:rFonts w:ascii="Times New Roman" w:hAnsi="Times New Roman" w:cs="Times New Roman"/>
          <w:color w:val="auto"/>
          <w:sz w:val="22"/>
        </w:rPr>
      </w:pPr>
      <w:commentRangeStart w:id="7"/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</w:t>
      </w:r>
      <w:commentRangeEnd w:id="7"/>
      <w:r w:rsidR="00744C8A">
        <w:rPr>
          <w:rStyle w:val="CommentReference"/>
          <w:rFonts w:ascii="Cambria" w:eastAsia="Cambria" w:hAnsi="Cambria" w:cs="Cambria"/>
          <w:color w:val="auto"/>
        </w:rPr>
        <w:commentReference w:id="7"/>
      </w:r>
      <w:r w:rsidRPr="00CF3B8A">
        <w:rPr>
          <w:rFonts w:ascii="Times New Roman" w:hAnsi="Times New Roman" w:cs="Times New Roman"/>
          <w:b/>
          <w:bCs/>
          <w:color w:val="auto"/>
          <w:sz w:val="22"/>
        </w:rPr>
        <w:t xml:space="preserve">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 w:rsidR="00DB5BCE">
        <w:rPr>
          <w:rFonts w:ascii="Times New Roman" w:hAnsi="Times New Roman" w:cs="Times New Roman"/>
          <w:color w:val="auto"/>
          <w:sz w:val="22"/>
        </w:rPr>
        <w:t>.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040"/>
        <w:gridCol w:w="5040"/>
      </w:tblGrid>
      <w:tr>
        <w:trPr>
          <w:cantSplit/>
          <w:trHeight w:val="360" w:hRule="auto"/>
          <w:tblHeader/>
        </w:trPr>
        header1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Reason For Screen Out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n (%)</w:t>
            </w:r>
          </w:p>
        </w:tc>
      </w:tr>
      <w:tr>
        <w:trPr>
          <w:cantSplit/>
          <w:trHeight w:val="360" w:hRule="auto"/>
        </w:trPr>
        body1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Score &lt;4 on REALM-SF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54 (45.8)</w:t>
            </w:r>
          </w:p>
        </w:tc>
      </w:tr>
      <w:tr>
        <w:trPr>
          <w:cantSplit/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Score &lt;24 on Mini-Mental State Exam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25 (21.2)</w:t>
            </w:r>
          </w:p>
        </w:tc>
      </w:tr>
      <w:tr>
        <w:trPr>
          <w:cantSplit/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Incorrect Consent Reading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 (11.9)</w:t>
            </w:r>
          </w:p>
        </w:tc>
      </w:tr>
      <w:tr>
        <w:trPr>
          <w:cantSplit/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Failure to Orient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 (8.5)</w:t>
            </w:r>
          </w:p>
        </w:tc>
      </w:tr>
      <w:tr>
        <w:trPr>
          <w:cantSplit/>
          <w:trHeight w:val="360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 (8.5)</w:t>
            </w:r>
          </w:p>
        </w:tc>
      </w:tr>
      <w:tr>
        <w:trPr>
          <w:cantSplit/>
          <w:trHeight w:val="360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PT Plans to Move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 (2.5)</w:t>
            </w:r>
          </w:p>
        </w:tc>
      </w:tr>
      <w:tr>
        <w:trPr>
          <w:cantSplit/>
          <w:trHeight w:val="360" w:hRule="auto"/>
        </w:trPr>
        body7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Walked Out Prior to Screen Out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 (1.7)</w:t>
            </w:r>
          </w:p>
        </w:tc>
      </w:tr>
      <w:tr>
        <w:trPr>
          <w:cantSplit/>
          <w:trHeight w:val="360" w:hRule="auto"/>
        </w:trPr>
        body8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Refused to report SSN or residency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 (0.0)</w:t>
            </w:r>
          </w:p>
        </w:tc>
      </w:tr>
      <w:tr>
        <w:trPr>
          <w:cantSplit/>
          <w:trHeight w:val="360" w:hRule="auto"/>
        </w:trPr>
        body9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0" w:before="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118 (100.0)</w:t>
            </w:r>
          </w:p>
        </w:tc>
      </w:tr>
    </w:tbl>
    <w:p w14:paraId="2B998285" w14:textId="00E160FB" w:rsidR="00713E4E" w:rsidRPr="008F3296" w:rsidRDefault="00DB5BCE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>1. This number is larger than the total number of people screened-out because each person could have been screened out for multiple reasons.</w:t>
      </w:r>
    </w:p>
    <w:p w14:paraId="5E04FA0D" w14:textId="2FBDE2FA" w:rsidR="00713E4E" w:rsidRDefault="00713E4E" w:rsidP="00713E4E">
      <w:r>
        <w:br w:type="page"/>
      </w:r>
    </w:p>
    <w:p w14:paraId="22B96065" w14:textId="77777777" w:rsidR="00713E4E" w:rsidRDefault="00713E4E" w:rsidP="00713E4E">
      <w:pPr>
        <w:spacing w:after="48"/>
      </w:pPr>
    </w:p>
    <w:p w14:paraId="4149EFE2" w14:textId="55183066" w:rsidR="00CA2A20" w:rsidRDefault="009E56BD" w:rsidP="00713E4E">
      <w:pPr>
        <w:pStyle w:val="Heading1"/>
      </w:pPr>
      <w:bookmarkStart w:id="9" w:name="_Toc121145548"/>
      <w:r>
        <w:t xml:space="preserve">Phone and </w:t>
      </w:r>
      <w:proofErr w:type="spellStart"/>
      <w:r>
        <w:t>Clin</w:t>
      </w:r>
      <w:r w:rsidR="00A06280">
        <w:t>C</w:t>
      </w:r>
      <w:r>
        <w:t>ard</w:t>
      </w:r>
      <w:proofErr w:type="spellEnd"/>
      <w:r>
        <w:t xml:space="preserve"> Breakdown</w:t>
      </w:r>
      <w:bookmarkEnd w:id="9"/>
    </w:p>
    <w:p w14:paraId="48D553C7" w14:textId="29E1F698" w:rsidR="009E56BD" w:rsidRDefault="009E56BD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965"/>
      </w:tblGrid>
      <w:tr w:rsidR="00913D19" w:rsidRPr="00F15BDF" w14:paraId="41F5F827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4CF72FEA" w14:textId="77777777" w:rsidR="00913D19" w:rsidRPr="00BD078A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97FE96E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143DC956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2161A191" w14:textId="4DA1C962" w:rsidR="00913D19" w:rsidRPr="00F15BDF" w:rsidRDefault="00D702A8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746</w:t>
            </w:r>
            <w:bookmarkEnd w:id="10"/>
          </w:p>
        </w:tc>
      </w:tr>
      <w:tr w:rsidR="00913D19" w:rsidRPr="00F15BDF" w14:paraId="3EAD16D9" w14:textId="77777777" w:rsidTr="001A5878">
        <w:trPr>
          <w:trHeight w:val="346"/>
        </w:trPr>
        <w:tc>
          <w:tcPr>
            <w:tcW w:w="6944" w:type="dxa"/>
          </w:tcPr>
          <w:p w14:paraId="7B2AEBD0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38A57603" w14:textId="495B1FA5" w:rsidR="00913D19" w:rsidRPr="00F15BDF" w:rsidRDefault="009B7DF9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1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195</w:t>
            </w:r>
            <w:bookmarkEnd w:id="11"/>
          </w:p>
        </w:tc>
      </w:tr>
      <w:tr w:rsidR="00913D19" w:rsidRPr="00F15BDF" w14:paraId="6F5F0BE8" w14:textId="77777777" w:rsidTr="001A5878">
        <w:trPr>
          <w:trHeight w:val="346"/>
        </w:trPr>
        <w:tc>
          <w:tcPr>
            <w:tcW w:w="6944" w:type="dxa"/>
          </w:tcPr>
          <w:p w14:paraId="115260CC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20581D0C" w14:textId="3E11B33D" w:rsidR="00913D19" w:rsidRPr="00F15BDF" w:rsidRDefault="009B7DF9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12"/>
          </w:p>
        </w:tc>
      </w:tr>
      <w:tr w:rsidR="00913D19" w:rsidRPr="00F15BDF" w14:paraId="198D4FF7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2C58A61D" w14:textId="77777777" w:rsidR="00913D19" w:rsidRPr="00F15BDF" w:rsidRDefault="00913D19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5FE9707D" w14:textId="1170F746" w:rsidR="00913D19" w:rsidRPr="00F15BDF" w:rsidRDefault="009A43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13"/>
          </w:p>
        </w:tc>
      </w:tr>
      <w:tr w:rsidR="001A5878" w:rsidRPr="00F15BDF" w14:paraId="2B63EF76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4780E9FD" w14:textId="787407F9" w:rsidR="001A5878" w:rsidRPr="00F15BDF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79D5F75" w14:textId="0A1E461D" w:rsidR="001A5878" w:rsidRDefault="001A5878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"/>
            <w:bookmarkStart w:id="15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121</w:t>
            </w:r>
            <w:bookmarkEnd w:id="14"/>
            <w:bookmarkEnd w:id="15"/>
          </w:p>
        </w:tc>
      </w:tr>
      <w:tr w:rsidR="001A5878" w:rsidRPr="00F15BDF" w14:paraId="319C8068" w14:textId="77777777" w:rsidTr="001A5878">
        <w:trPr>
          <w:trHeight w:val="346"/>
        </w:trPr>
        <w:tc>
          <w:tcPr>
            <w:tcW w:w="6944" w:type="dxa"/>
          </w:tcPr>
          <w:p w14:paraId="471B0A8A" w14:textId="43F7271E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73702DDE" w14:textId="35FA2548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6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48</w:t>
            </w:r>
            <w:bookmarkEnd w:id="16"/>
          </w:p>
        </w:tc>
      </w:tr>
      <w:tr w:rsidR="001A5878" w:rsidRPr="00F15BDF" w14:paraId="402DEFA0" w14:textId="77777777" w:rsidTr="001A5878">
        <w:trPr>
          <w:trHeight w:val="346"/>
        </w:trPr>
        <w:tc>
          <w:tcPr>
            <w:tcW w:w="6944" w:type="dxa"/>
          </w:tcPr>
          <w:p w14:paraId="76F3088A" w14:textId="5A06BF38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649B9848" w14:textId="19196815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7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7"/>
          </w:p>
        </w:tc>
      </w:tr>
      <w:tr w:rsidR="001A5878" w:rsidRPr="00F15BDF" w14:paraId="29C45C9E" w14:textId="77777777" w:rsidTr="001A5878">
        <w:trPr>
          <w:trHeight w:val="346"/>
        </w:trPr>
        <w:tc>
          <w:tcPr>
            <w:tcW w:w="6944" w:type="dxa"/>
          </w:tcPr>
          <w:p w14:paraId="2944ED8F" w14:textId="02F98895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4 replacement card (5 total cards)</w:t>
            </w:r>
          </w:p>
        </w:tc>
        <w:tc>
          <w:tcPr>
            <w:tcW w:w="2697" w:type="dxa"/>
          </w:tcPr>
          <w:p w14:paraId="545A5D91" w14:textId="5B3AC11B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8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6</w:t>
            </w:r>
            <w:bookmarkEnd w:id="18"/>
          </w:p>
        </w:tc>
      </w:tr>
      <w:tr w:rsidR="001A5878" w:rsidRPr="00F15BDF" w14:paraId="276F0FE0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5B68F416" w14:textId="6A0194B2" w:rsidR="001A5878" w:rsidRDefault="001A5878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 w:rsidR="001A46D5"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6468E6E7" w14:textId="2D71A4D5" w:rsidR="001A5878" w:rsidRDefault="00DD2F3A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9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9"/>
          </w:p>
        </w:tc>
      </w:tr>
    </w:tbl>
    <w:p w14:paraId="7D467C75" w14:textId="69C2837B" w:rsidR="00F15BDF" w:rsidRDefault="00F15BDF" w:rsidP="00713E4E"/>
    <w:p w14:paraId="663B00A4" w14:textId="424F946C" w:rsidR="00F15BDF" w:rsidRDefault="00F15BDF" w:rsidP="00713E4E"/>
    <w:p w14:paraId="7DEE5844" w14:textId="77777777" w:rsidR="008B21F8" w:rsidRDefault="008B21F8" w:rsidP="00713E4E"/>
    <w:p w14:paraId="62220619" w14:textId="77777777" w:rsidR="008B21F8" w:rsidRDefault="008B21F8" w:rsidP="00713E4E"/>
    <w:p w14:paraId="10448B5C" w14:textId="77777777" w:rsidR="008B21F8" w:rsidRDefault="008B21F8" w:rsidP="00713E4E"/>
    <w:p w14:paraId="7A0ABCAD" w14:textId="77777777" w:rsidR="008B21F8" w:rsidRDefault="008B21F8" w:rsidP="00713E4E"/>
    <w:p w14:paraId="4338926E" w14:textId="77777777" w:rsidR="008B21F8" w:rsidRDefault="008B21F8" w:rsidP="00713E4E"/>
    <w:p w14:paraId="6CFADD34" w14:textId="77777777" w:rsidR="00D36AA1" w:rsidRDefault="00D36AA1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7371510A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0D15D70E" w14:textId="478B8AA4" w:rsidR="0018571C" w:rsidRDefault="006E52DF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19E7FA12" w14:textId="77777777" w:rsidR="0018571C" w:rsidRDefault="0018571C" w:rsidP="00524C42">
            <w:pPr>
              <w:jc w:val="center"/>
            </w:pPr>
          </w:p>
        </w:tc>
      </w:tr>
      <w:tr w:rsidR="0018571C" w14:paraId="34031767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5D3ED7EE" w14:textId="77777777" w:rsidR="0018571C" w:rsidRDefault="0018571C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4EEEA37F" w14:textId="6C5670CE" w:rsidR="0018571C" w:rsidRDefault="008B21F8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4E8B7439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75A5A334" w14:textId="3C773051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730B75" w14:textId="2E07E8BF" w:rsidR="00524C42" w:rsidRDefault="00E3592E" w:rsidP="00524C42">
            <w:pPr>
              <w:jc w:val="center"/>
            </w:pPr>
            <w:bookmarkStart w:id="20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20"/>
          </w:p>
        </w:tc>
      </w:tr>
      <w:tr w:rsidR="00524C42" w14:paraId="4BE03F4E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56F69E20" w14:textId="64CC03BC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4E1D0F49" w14:textId="26335F77" w:rsidR="00524C42" w:rsidRDefault="00E3592E" w:rsidP="00524C42">
            <w:pPr>
              <w:jc w:val="center"/>
            </w:pPr>
            <w:bookmarkStart w:id="21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21"/>
          </w:p>
        </w:tc>
      </w:tr>
      <w:tr w:rsidR="00524C42" w14:paraId="3A1273BF" w14:textId="77777777" w:rsidTr="005E22E9">
        <w:tc>
          <w:tcPr>
            <w:tcW w:w="6479" w:type="dxa"/>
            <w:vAlign w:val="center"/>
          </w:tcPr>
          <w:p w14:paraId="74E980BA" w14:textId="3115C90E" w:rsidR="00524C42" w:rsidRDefault="00524C42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 w:rsidR="001812E7"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3CFC6744" w14:textId="4F9DBC53" w:rsidR="00524C42" w:rsidRDefault="00E3592E" w:rsidP="00524C42">
            <w:pPr>
              <w:jc w:val="center"/>
            </w:pPr>
            <w:bookmarkStart w:id="22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22"/>
          </w:p>
        </w:tc>
      </w:tr>
      <w:tr w:rsidR="00524C42" w14:paraId="7AC79A85" w14:textId="77777777" w:rsidTr="005E22E9">
        <w:tc>
          <w:tcPr>
            <w:tcW w:w="6479" w:type="dxa"/>
            <w:vAlign w:val="center"/>
          </w:tcPr>
          <w:p w14:paraId="70EF2A45" w14:textId="06D7E8A8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="00524C42"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223588A3" w14:textId="3D5D0A8E" w:rsidR="00524C42" w:rsidRDefault="00E3592E" w:rsidP="00524C42">
            <w:pPr>
              <w:jc w:val="center"/>
            </w:pPr>
            <w:bookmarkStart w:id="23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23"/>
          </w:p>
        </w:tc>
      </w:tr>
      <w:tr w:rsidR="00524C42" w14:paraId="25B2BF51" w14:textId="77777777" w:rsidTr="005E22E9">
        <w:tc>
          <w:tcPr>
            <w:tcW w:w="6479" w:type="dxa"/>
            <w:vAlign w:val="center"/>
          </w:tcPr>
          <w:p w14:paraId="567FE131" w14:textId="2F69FDA0" w:rsidR="00524C42" w:rsidRDefault="002505E1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="00524C42"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="00524C42"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02EEFED4" w14:textId="2B69943F" w:rsidR="00524C42" w:rsidRDefault="00E3592E" w:rsidP="00524C42">
            <w:pPr>
              <w:jc w:val="center"/>
            </w:pPr>
            <w:bookmarkStart w:id="24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4"/>
          </w:p>
        </w:tc>
      </w:tr>
      <w:tr w:rsidR="00D934D1" w14:paraId="227AEAE1" w14:textId="77777777" w:rsidTr="005E22E9">
        <w:tc>
          <w:tcPr>
            <w:tcW w:w="6479" w:type="dxa"/>
            <w:vAlign w:val="center"/>
          </w:tcPr>
          <w:p w14:paraId="3B1E6F74" w14:textId="754B1CA5" w:rsidR="00D934D1" w:rsidRDefault="001265A0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19A678F4" w14:textId="550F40AF" w:rsidR="00D934D1" w:rsidRDefault="005E22E9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5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5"/>
          </w:p>
        </w:tc>
      </w:tr>
      <w:tr w:rsidR="005E22E9" w14:paraId="73D54158" w14:textId="77777777" w:rsidTr="005E22E9">
        <w:tc>
          <w:tcPr>
            <w:tcW w:w="6479" w:type="dxa"/>
            <w:vAlign w:val="center"/>
          </w:tcPr>
          <w:p w14:paraId="5CFEB021" w14:textId="7448B9E8" w:rsidR="005E22E9" w:rsidRDefault="005E22E9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       </w:t>
            </w:r>
          </w:p>
        </w:tc>
        <w:tc>
          <w:tcPr>
            <w:tcW w:w="3601" w:type="dxa"/>
            <w:vAlign w:val="center"/>
          </w:tcPr>
          <w:p w14:paraId="31B7D0E2" w14:textId="5C2A5EB9" w:rsidR="005E22E9" w:rsidRDefault="005E22E9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6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6"/>
          </w:p>
        </w:tc>
      </w:tr>
      <w:tr w:rsidR="005E22E9" w14:paraId="49114E97" w14:textId="77777777" w:rsidTr="005E22E9">
        <w:tc>
          <w:tcPr>
            <w:tcW w:w="6479" w:type="dxa"/>
            <w:vAlign w:val="center"/>
          </w:tcPr>
          <w:p w14:paraId="55625806" w14:textId="299ABBC9" w:rsidR="005E22E9" w:rsidRDefault="005E22E9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38D7C79B" w14:textId="52BC0FC4" w:rsidR="005E22E9" w:rsidRDefault="005E22E9" w:rsidP="005E22E9">
            <w:pPr>
              <w:jc w:val="center"/>
            </w:pPr>
            <w:bookmarkStart w:id="27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7"/>
          </w:p>
        </w:tc>
      </w:tr>
      <w:tr w:rsidR="005E22E9" w14:paraId="314A8A88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3800C30F" w14:textId="4595FB0F" w:rsidR="005E22E9" w:rsidRDefault="005E22E9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1047E5E0" w14:textId="14671733" w:rsidR="005E22E9" w:rsidRDefault="005E22E9" w:rsidP="005E22E9">
            <w:pPr>
              <w:jc w:val="center"/>
            </w:pPr>
            <w:bookmarkStart w:id="28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8"/>
          </w:p>
        </w:tc>
      </w:tr>
    </w:tbl>
    <w:p w14:paraId="2C79E12A" w14:textId="77777777" w:rsidR="00D36AA1" w:rsidRDefault="00D36AA1" w:rsidP="00713E4E"/>
    <w:p w14:paraId="01FDDB9D" w14:textId="46148B63" w:rsidR="00F15BDF" w:rsidRDefault="00F15BDF" w:rsidP="00713E4E"/>
    <w:p w14:paraId="0D24597B" w14:textId="4689736A" w:rsidR="00913D19" w:rsidRDefault="00913D19" w:rsidP="00713E4E"/>
    <w:p w14:paraId="221D7809" w14:textId="5F92B288" w:rsidR="00913D19" w:rsidRDefault="00913D19" w:rsidP="00713E4E"/>
    <w:p w14:paraId="19D7ED44" w14:textId="77777777" w:rsidR="00913D19" w:rsidRDefault="00913D19" w:rsidP="00713E4E"/>
    <w:p w14:paraId="276D1E4B" w14:textId="51734CCF" w:rsidR="00F15BDF" w:rsidRDefault="00F15BDF" w:rsidP="00713E4E"/>
    <w:p w14:paraId="6BB3EAAC" w14:textId="703EAE89" w:rsidR="00F15BDF" w:rsidRDefault="00F15BDF" w:rsidP="00713E4E"/>
    <w:p w14:paraId="2FBAA6E5" w14:textId="26A1730A" w:rsidR="00F15BDF" w:rsidRDefault="00F15BDF" w:rsidP="00713E4E"/>
    <w:p w14:paraId="1AC703ED" w14:textId="5FEE64E7" w:rsidR="00F15BDF" w:rsidRDefault="00F15BDF" w:rsidP="00713E4E"/>
    <w:p w14:paraId="57A1C889" w14:textId="749708B5" w:rsidR="00F15BDF" w:rsidRDefault="00F15BDF" w:rsidP="00713E4E"/>
    <w:p w14:paraId="4A1BC153" w14:textId="77777777" w:rsidR="00F15BDF" w:rsidRPr="00F15BDF" w:rsidRDefault="00F15BD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45225024" w14:textId="77777777" w:rsidR="00913D19" w:rsidRDefault="00913D19" w:rsidP="00713E4E">
      <w:pPr>
        <w:spacing w:after="48"/>
      </w:pPr>
    </w:p>
    <w:p w14:paraId="2A146C26" w14:textId="4ABE7179" w:rsidR="00BB4F88" w:rsidRDefault="0015480B" w:rsidP="00BB4F88">
      <w:pPr>
        <w:pStyle w:val="Heading1"/>
      </w:pPr>
      <w:r>
        <w:br w:type="page"/>
      </w:r>
      <w:bookmarkStart w:id="29" w:name="_Toc121145549"/>
      <w:r w:rsidR="00BB4F88">
        <w:lastRenderedPageBreak/>
        <w:t>Phone terminations</w:t>
      </w:r>
      <w:bookmarkEnd w:id="29"/>
    </w:p>
    <w:p w14:paraId="12CEA819" w14:textId="6C85AE17" w:rsidR="00F15BDF" w:rsidRDefault="00F15BDF" w:rsidP="00E40EE6">
      <w:pPr>
        <w:spacing w:after="48"/>
      </w:pPr>
    </w:p>
    <w:p w14:paraId="28F5C13A" w14:textId="118768CD" w:rsidR="00DE2EED" w:rsidRDefault="00794B46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 w:rsidR="00C74DC1">
        <w:rPr>
          <w:rFonts w:ascii="Times New Roman" w:hAnsi="Times New Roman" w:cs="Times New Roman"/>
          <w:color w:val="auto"/>
          <w:sz w:val="22"/>
        </w:rPr>
        <w:t xml:space="preserve"> (</w:t>
      </w:r>
      <w:r w:rsidR="00BC7F41">
        <w:rPr>
          <w:rFonts w:ascii="Times New Roman" w:hAnsi="Times New Roman" w:cs="Times New Roman"/>
          <w:color w:val="auto"/>
          <w:sz w:val="22"/>
        </w:rPr>
        <w:t>N</w:t>
      </w:r>
      <w:r w:rsidR="00C74DC1">
        <w:rPr>
          <w:rFonts w:ascii="Times New Roman" w:hAnsi="Times New Roman" w:cs="Times New Roman"/>
          <w:color w:val="auto"/>
          <w:sz w:val="22"/>
        </w:rPr>
        <w:t xml:space="preserve"> =</w:t>
      </w:r>
      <w:r w:rsidR="00174169">
        <w:rPr>
          <w:rFonts w:ascii="Times New Roman" w:hAnsi="Times New Roman" w:cs="Times New Roman"/>
          <w:color w:val="auto"/>
          <w:sz w:val="22"/>
        </w:rPr>
        <w:t xml:space="preserve"> </w:t>
      </w:r>
      <w:bookmarkStart w:id="30" w:name="n_phone_terminations"/>
      <w:proofErr w:type="spellStart"/>
      <w:r w:rsidR="00174169">
        <w:rPr>
          <w:rFonts w:ascii="Times New Roman" w:hAnsi="Times New Roman" w:cs="Times New Roman"/>
          <w:color w:val="auto"/>
          <w:sz w:val="22"/>
        </w:rPr>
        <w:t>413</w:t>
      </w:r>
      <w:bookmarkEnd w:id="30"/>
      <w:proofErr w:type="spellEnd"/>
      <w:r w:rsidR="00BC7F41">
        <w:rPr>
          <w:rFonts w:ascii="Times New Roman" w:hAnsi="Times New Roman" w:cs="Times New Roman"/>
          <w:color w:val="auto"/>
          <w:sz w:val="22"/>
        </w:rPr>
        <w:t xml:space="preserve"> terminations</w:t>
      </w:r>
      <w:r w:rsidR="00C74DC1"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43B72B05" w14:textId="29A0E421" w:rsidR="00794B46" w:rsidRPr="00794B46" w:rsidRDefault="00174169" w:rsidP="00794B46">
      <w:pPr>
        <w:rPr>
          <w:rFonts w:ascii="Times New Roman" w:hAnsi="Times New Roman" w:cs="Times New Roman"/>
          <w:color w:val="auto"/>
          <w:sz w:val="22"/>
        </w:rPr>
      </w:pPr>
      <w:bookmarkStart w:id="31" w:name="fig_phone_terminations"/>
      <w:proofErr w:type="spellStart"/>
      <w:r>
        <w:rPr/>
        <w:drawing>
          <wp:inline distT="0" distB="0" distL="0" distR="0">
            <wp:extent cx="6400800" cy="36576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1"/>
      <w:proofErr w:type="spellEnd"/>
    </w:p>
    <w:p w14:paraId="6F2A4128" w14:textId="77777777" w:rsidR="00DE2EED" w:rsidRPr="0015480B" w:rsidRDefault="00DE2EED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382EF50D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37B31B6" w14:textId="2CEA26F2" w:rsidR="00DE089A" w:rsidRPr="005A46F3" w:rsidRDefault="00DE089A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="009A07F1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="00757514"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 w:rsidR="00BC0F66"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3A02A129" w14:textId="340FDB29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6E0DB" w14:textId="73C1093C" w:rsidR="0015480B" w:rsidRPr="00FB22D4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252CC9" w14:textId="25815F64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14B68B17" w14:textId="592777A0" w:rsidR="0015480B" w:rsidRPr="0015480B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A81243" w14:textId="35EAC440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16A2BF74" w14:textId="6CEDB0E4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4131BF" w14:textId="77777777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commentRangeStart w:id="32"/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</w:t>
            </w:r>
            <w:commentRangeEnd w:id="32"/>
            <w:r w:rsidR="006D38BD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32"/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 xml:space="preserve">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5F5774DB" w14:textId="1FADB81A" w:rsidR="0015480B" w:rsidRPr="00FB22D4" w:rsidRDefault="0015480B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 w:rsidR="00676F4F">
              <w:rPr>
                <w:rFonts w:ascii="Times New Roman" w:eastAsia="Times New Roman" w:hAnsi="Times New Roman" w:cs="Times New Roman"/>
                <w:color w:val="000000"/>
                <w:sz w:val="22"/>
              </w:rPr>
              <w:t>-2442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3EF481D3" w14:textId="392AE1E8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ED7764" w14:textId="77777777" w:rsidR="0015480B" w:rsidRPr="00D3044F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09F478" w14:textId="14716FAC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9895E31" w14:textId="0F568188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D294DC9" w14:textId="09ABD63D" w:rsidR="0015480B" w:rsidRPr="00D3044F" w:rsidRDefault="00913D1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733BEE" w:rsidRPr="0015480B" w14:paraId="4BB2697A" w14:textId="7499DCF3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5A83" w14:textId="35E7F036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2BC8" w14:textId="0D2F7D31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4A020040" w14:textId="5B290637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4DBE5AAD" w14:textId="3270DA68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58 (25.2)</w:t>
            </w:r>
          </w:p>
        </w:tc>
      </w:tr>
      <w:tr w:rsidR="00733BEE" w:rsidRPr="0015480B" w14:paraId="581C2562" w14:textId="1AA97731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68554A6" w14:textId="5DF37839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40D2A4A" w14:textId="169984B8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5C7E11CD" w14:textId="6AF74E8B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724E4C31" w14:textId="3AE84BD2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41 (17.8)</w:t>
            </w:r>
          </w:p>
        </w:tc>
      </w:tr>
      <w:tr w:rsidR="00733BEE" w:rsidRPr="0015480B" w14:paraId="45C5FD1F" w14:textId="40CDF940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4AD30BE6" w14:textId="700B77CB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D7C5498" w14:textId="06099739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55C487D5" w14:textId="3CCEBC3E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38DFD30F" w14:textId="3F705AD2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62 (27.0)</w:t>
            </w:r>
          </w:p>
        </w:tc>
      </w:tr>
      <w:tr w:rsidR="00733BEE" w:rsidRPr="0015480B" w14:paraId="6179B0D1" w14:textId="7DB0B2DF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578C670D" w14:textId="5CA098EC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05A40EE" w14:textId="11335215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48A3B99A" w14:textId="5E9E5153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7ECB1FB3" w14:textId="760BB724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28 (12.2)</w:t>
            </w:r>
          </w:p>
        </w:tc>
      </w:tr>
      <w:tr w:rsidR="00733BEE" w:rsidRPr="0015480B" w14:paraId="6CDFC462" w14:textId="518C1E9F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4813146" w14:textId="5B602CBE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3B4BFAC2" w14:textId="5BF81ED3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39AFDFE7" w14:textId="5463659E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077F98B3" w14:textId="07885922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22 (9.6)</w:t>
            </w:r>
          </w:p>
        </w:tc>
      </w:tr>
      <w:tr w:rsidR="00733BEE" w:rsidRPr="0015480B" w14:paraId="77267B79" w14:textId="4511C3D3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5F7DD09F" w14:textId="72CE5128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78B948B0" w14:textId="5D6B32A5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08869047" w14:textId="651F69E1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5592435A" w14:textId="121A7913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(3.9)</w:t>
            </w:r>
          </w:p>
        </w:tc>
      </w:tr>
      <w:tr w:rsidR="00733BEE" w:rsidRPr="0015480B" w14:paraId="5924C5B0" w14:textId="672EBB65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A5BD4C2" w14:textId="7C8A4D6B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FFDDD6F" w14:textId="5B1880E4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1A6E86E" w14:textId="527A1529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06D7FA85" w14:textId="49E33E2D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(2.2)</w:t>
            </w:r>
          </w:p>
        </w:tc>
      </w:tr>
      <w:tr w:rsidR="00733BEE" w:rsidRPr="0015480B" w14:paraId="5EA216D7" w14:textId="26B2783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0CD06" w14:textId="19817F83" w:rsidR="00733BEE" w:rsidRPr="00D3044F" w:rsidRDefault="00733BEE" w:rsidP="00733BEE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4215" w14:textId="13195F97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4DC84781" w14:textId="51C584EE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27BA9CCA" w14:textId="61B7E2D8" w:rsidR="00733BEE" w:rsidRPr="00D3044F" w:rsidRDefault="00733BEE" w:rsidP="00733BEE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(2.2)</w:t>
            </w:r>
          </w:p>
        </w:tc>
      </w:tr>
      <w:tr w:rsidR="0015480B" w:rsidRPr="0015480B" w14:paraId="04FFAA6F" w14:textId="3D1DBDCF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530F93" w14:textId="77777777" w:rsidR="0015480B" w:rsidRPr="00D3044F" w:rsidRDefault="0015480B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C89293C" w14:textId="549F1BD4" w:rsidR="0015480B" w:rsidRPr="00D3044F" w:rsidRDefault="0015480B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 w:rsidR="0008351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62EAADB" w14:textId="67348E91" w:rsidR="0015480B" w:rsidRPr="00D3044F" w:rsidRDefault="004E0B3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</w:t>
            </w:r>
            <w:r w:rsidR="004B39C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4 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39079287" w14:textId="6C18799D" w:rsidR="0015480B" w:rsidRPr="00D3044F" w:rsidRDefault="006109F9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230</w:t>
            </w:r>
            <w:r w:rsidR="00172FA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 (100)</w:t>
            </w:r>
          </w:p>
        </w:tc>
      </w:tr>
    </w:tbl>
    <w:p w14:paraId="620AB0EA" w14:textId="4FD44804" w:rsidR="00757514" w:rsidRDefault="00757514" w:rsidP="00713E4E"/>
    <w:p w14:paraId="1DDB9C91" w14:textId="0D123BB9" w:rsidR="00645047" w:rsidRDefault="00645047" w:rsidP="00713E4E"/>
    <w:p w14:paraId="0F89E1E8" w14:textId="77777777" w:rsidR="00645047" w:rsidRDefault="00645047" w:rsidP="00713E4E"/>
    <w:p w14:paraId="5B963D40" w14:textId="75F6F7F3" w:rsidR="00B04163" w:rsidRDefault="00364DC2" w:rsidP="00713E4E">
      <w:r>
        <w:t xml:space="preserve"> </w:t>
      </w:r>
    </w:p>
    <w:p w14:paraId="774D7C91" w14:textId="72B0AC94" w:rsidR="00EA58FC" w:rsidRDefault="00EA58FC" w:rsidP="00713E4E"/>
    <w:p w14:paraId="7ED99296" w14:textId="7BD98930" w:rsidR="00EA58FC" w:rsidRDefault="00EA58FC" w:rsidP="00713E4E">
      <w:pPr>
        <w:spacing w:after="48"/>
      </w:pPr>
      <w:r>
        <w:br w:type="page"/>
      </w:r>
    </w:p>
    <w:p w14:paraId="6370EAA6" w14:textId="603595E5" w:rsidR="00EA58FC" w:rsidRDefault="00EA58FC" w:rsidP="00713E4E">
      <w:pPr>
        <w:pStyle w:val="Heading1"/>
      </w:pPr>
      <w:bookmarkStart w:id="33" w:name="_Toc121145550"/>
      <w:r>
        <w:lastRenderedPageBreak/>
        <w:t>Visit Compliance</w:t>
      </w:r>
      <w:bookmarkEnd w:id="33"/>
    </w:p>
    <w:p w14:paraId="71A97FFB" w14:textId="310CE429" w:rsidR="00EA58FC" w:rsidRDefault="00EA58FC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44ABC9D6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40CE47F8" w14:textId="79F047DC" w:rsidR="00851724" w:rsidRPr="00AC5E05" w:rsidRDefault="00851724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 w:rsidR="009E759C"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 w:rsidR="009E759C"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 w:rsidR="009B2DF6"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34" w:name="n_randomized"/>
            <w:proofErr w:type="spellStart"/>
            <w:r w:rsidR="009B2DF6"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34"/>
            <w:proofErr w:type="spellEnd"/>
            <w:r w:rsidR="00CA32AC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49EAB07B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0D6B014B" w14:textId="413CBE8D" w:rsidR="00851724" w:rsidRPr="007A645A" w:rsidRDefault="007A645A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D1D58F6" w14:textId="1E458788" w:rsidR="00851724" w:rsidRPr="007A645A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</w:t>
            </w:r>
            <w:commentRangeStart w:id="35"/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percent</w:t>
            </w:r>
            <w:commentRangeEnd w:id="35"/>
            <w:r w:rsidR="002A4D66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35"/>
            </w: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)</w:t>
            </w:r>
          </w:p>
        </w:tc>
      </w:tr>
      <w:tr w:rsidR="007A7528" w:rsidRPr="00AC5E05" w14:paraId="0728D0CB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7FAB5C7" w14:textId="23FC3105" w:rsidR="007A7528" w:rsidRPr="00A21D6B" w:rsidRDefault="007A7528" w:rsidP="007A7528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81C77B2" w14:textId="7AD210FD" w:rsidR="007A7528" w:rsidRPr="00A21D6B" w:rsidRDefault="007A7528" w:rsidP="007A7528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7A7528" w:rsidRPr="00AC5E05" w14:paraId="3D646315" w14:textId="77777777" w:rsidTr="009E759C">
        <w:tc>
          <w:tcPr>
            <w:tcW w:w="5035" w:type="dxa"/>
            <w:vAlign w:val="center"/>
          </w:tcPr>
          <w:p w14:paraId="4B8133BA" w14:textId="45141F96" w:rsidR="007A7528" w:rsidRPr="00AC5E05" w:rsidRDefault="007A7528" w:rsidP="007A752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36AA46A1" w14:textId="7DA397F4" w:rsidR="007A7528" w:rsidRPr="00AC5E05" w:rsidRDefault="007A7528" w:rsidP="007A752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7A7528" w:rsidRPr="00AC5E05" w14:paraId="0102F70D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4F39F93D" w14:textId="6E726569" w:rsidR="007A7528" w:rsidRPr="00AC5E05" w:rsidRDefault="007A7528" w:rsidP="007A752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7E1B867A" w14:textId="6D63E4AA" w:rsidR="007A7528" w:rsidRPr="00AC5E05" w:rsidRDefault="007A7528" w:rsidP="007A752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5699C5FF" w14:textId="13FB4A44" w:rsidR="00AC5E05" w:rsidRDefault="00AC5E05" w:rsidP="00713E4E"/>
    <w:p w14:paraId="2A5CC787" w14:textId="6018AE26" w:rsidR="007208FF" w:rsidRDefault="007208FF" w:rsidP="00713E4E"/>
    <w:p w14:paraId="2DDDC0E5" w14:textId="2F3DE9E8" w:rsidR="007208FF" w:rsidRDefault="007208FF" w:rsidP="00713E4E"/>
    <w:p w14:paraId="75434584" w14:textId="77777777" w:rsidR="007208FF" w:rsidRDefault="007208FF" w:rsidP="00713E4E"/>
    <w:p w14:paraId="10B17D13" w14:textId="36C9C9C3" w:rsidR="00AC5E05" w:rsidRDefault="00AC5E05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3C6EE419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55A88122" w14:textId="2009061C" w:rsidR="007208FF" w:rsidRPr="00851724" w:rsidRDefault="007208FF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commentRangeStart w:id="36"/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</w:t>
            </w:r>
            <w:commentRangeEnd w:id="36"/>
            <w:r w:rsidR="003D5D10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36"/>
            </w: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5C12E4A6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315865" w14:textId="2546F9E1" w:rsidR="00851724" w:rsidRPr="007208FF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43F2B642" w14:textId="0EF24AA7" w:rsidR="00851724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002697E1" w14:textId="438EB93B" w:rsidR="0038646A" w:rsidRPr="007208FF" w:rsidRDefault="0038646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7" w:name="t7_n_overall"/>
            <w:r w:rsidR="001E5831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7"/>
          </w:p>
          <w:p w14:paraId="5118CED7" w14:textId="4E384210" w:rsidR="00851724" w:rsidRPr="00851724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5F251D56" w14:textId="56B2F328" w:rsidR="00851724" w:rsidRDefault="00851724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2A273999" w14:textId="0F2F8124" w:rsidR="0038646A" w:rsidRPr="007208FF" w:rsidRDefault="0038646A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8" w:name="t7_n_attend_2"/>
            <w:r w:rsidR="001E5831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8"/>
          </w:p>
          <w:p w14:paraId="3FC3F821" w14:textId="4B8A8CFE" w:rsidR="00851724" w:rsidRPr="00851724" w:rsidRDefault="007A645A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7667B7" w:rsidRPr="00851724" w14:paraId="72D3DBE8" w14:textId="77777777" w:rsidTr="007208FF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5BDAAC43" w14:textId="6D5CCA97" w:rsidR="007667B7" w:rsidRPr="00851724" w:rsidRDefault="007667B7" w:rsidP="007667B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6F0F7F1F" w14:textId="7E90BDBF" w:rsidR="007667B7" w:rsidRPr="00851724" w:rsidRDefault="007667B7" w:rsidP="007667B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408CC0F9" w14:textId="30039270" w:rsidR="007667B7" w:rsidRPr="00851724" w:rsidRDefault="007667B7" w:rsidP="007667B7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7958DB" w:rsidRPr="00851724" w14:paraId="160677AF" w14:textId="77777777" w:rsidTr="007208FF">
        <w:tc>
          <w:tcPr>
            <w:tcW w:w="3356" w:type="dxa"/>
            <w:vAlign w:val="center"/>
          </w:tcPr>
          <w:p w14:paraId="44A8501D" w14:textId="110543B3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081633B1" w14:textId="61A2A1B6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56C9C7E5" w14:textId="3148FBC4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7958DB" w:rsidRPr="00851724" w14:paraId="4BEA6559" w14:textId="77777777" w:rsidTr="007208FF">
        <w:tc>
          <w:tcPr>
            <w:tcW w:w="3356" w:type="dxa"/>
            <w:vAlign w:val="center"/>
          </w:tcPr>
          <w:p w14:paraId="112A1FBC" w14:textId="51D0C912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18103AC1" w14:textId="4902B11C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296 (68.5)</w:t>
            </w:r>
          </w:p>
        </w:tc>
        <w:tc>
          <w:tcPr>
            <w:tcW w:w="3505" w:type="dxa"/>
            <w:vAlign w:val="center"/>
          </w:tcPr>
          <w:p w14:paraId="41AAAE38" w14:textId="12D9A950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296 (74.7)</w:t>
            </w:r>
          </w:p>
        </w:tc>
      </w:tr>
      <w:tr w:rsidR="007958DB" w:rsidRPr="00851724" w14:paraId="54785EE1" w14:textId="77777777" w:rsidTr="007208FF">
        <w:tc>
          <w:tcPr>
            <w:tcW w:w="3356" w:type="dxa"/>
            <w:vAlign w:val="center"/>
          </w:tcPr>
          <w:p w14:paraId="7A3EDA59" w14:textId="7A7BD284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584B926C" w14:textId="5962DC25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222 (53.6)</w:t>
            </w:r>
          </w:p>
        </w:tc>
        <w:tc>
          <w:tcPr>
            <w:tcW w:w="3505" w:type="dxa"/>
            <w:vAlign w:val="center"/>
          </w:tcPr>
          <w:p w14:paraId="663D3071" w14:textId="3636FA86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222 (58.7)</w:t>
            </w:r>
          </w:p>
        </w:tc>
      </w:tr>
      <w:tr w:rsidR="007958DB" w:rsidRPr="00851724" w14:paraId="046904EC" w14:textId="77777777" w:rsidTr="007208FF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28DCB2EF" w14:textId="6FACAA99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35C94275" w14:textId="7D0B0F17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185 (49.3)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05074EDC" w14:textId="08413351" w:rsidR="007958DB" w:rsidRPr="00851724" w:rsidRDefault="007958DB" w:rsidP="007958DB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185 (54.6)</w:t>
            </w:r>
          </w:p>
        </w:tc>
      </w:tr>
      <w:tr w:rsidR="0004795A" w:rsidRPr="00851724" w14:paraId="20E60751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4BEE91A6" w14:textId="77777777" w:rsidR="0004795A" w:rsidRPr="00851724" w:rsidRDefault="0004795A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1A5664D3" w14:textId="77777777" w:rsidR="0004795A" w:rsidRPr="00851724" w:rsidRDefault="0004795A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7F66AC1E" w14:textId="77777777" w:rsidR="0004795A" w:rsidRPr="00851724" w:rsidRDefault="0004795A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764E20BE" w14:textId="69429656" w:rsidR="00851724" w:rsidRDefault="00851724" w:rsidP="00713E4E"/>
    <w:p w14:paraId="10BAA757" w14:textId="63B26A67" w:rsidR="00851724" w:rsidRDefault="00851724" w:rsidP="00713E4E"/>
    <w:p w14:paraId="4EA8DB4B" w14:textId="3EF198F9" w:rsidR="00851724" w:rsidRDefault="00851724" w:rsidP="00713E4E"/>
    <w:p w14:paraId="5586624C" w14:textId="77777777" w:rsidR="00851724" w:rsidRDefault="00851724" w:rsidP="00713E4E"/>
    <w:p w14:paraId="3EB4FB1C" w14:textId="77777777" w:rsidR="00437F4D" w:rsidRDefault="00437F4D" w:rsidP="00437F4D">
      <w:pPr>
        <w:pStyle w:val="Heading1"/>
        <w:pBdr>
          <w:bottom w:val="none" w:sz="0" w:space="0" w:color="auto"/>
        </w:pBdr>
      </w:pPr>
    </w:p>
    <w:p w14:paraId="137D95A6" w14:textId="53E2B9E0" w:rsidR="00437F4D" w:rsidRDefault="00437F4D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C01A589" w14:textId="77777777" w:rsidR="00437F4D" w:rsidRDefault="00437F4D" w:rsidP="00713E4E">
      <w:pPr>
        <w:pStyle w:val="Heading1"/>
      </w:pPr>
    </w:p>
    <w:p w14:paraId="1E404EC5" w14:textId="3EA82B6F" w:rsidR="00EA58FC" w:rsidRDefault="00BD362C" w:rsidP="00713E4E">
      <w:pPr>
        <w:pStyle w:val="Heading1"/>
      </w:pPr>
      <w:bookmarkStart w:id="39" w:name="_Toc121145551"/>
      <w:r>
        <w:t>COVID -19</w:t>
      </w:r>
      <w:bookmarkEnd w:id="39"/>
    </w:p>
    <w:p w14:paraId="656434AA" w14:textId="50454622" w:rsidR="00BD362C" w:rsidRDefault="00BD362C" w:rsidP="00713E4E"/>
    <w:p w14:paraId="721467F0" w14:textId="13E45129" w:rsidR="007208FF" w:rsidRDefault="007208FF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66A3A2CE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5A255E68" w14:textId="3D791209" w:rsidR="007208FF" w:rsidRPr="00BD362C" w:rsidRDefault="007208FF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commentRangeStart w:id="40"/>
            <w:commentRangeStart w:id="41"/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</w:t>
            </w:r>
            <w:commentRangeEnd w:id="40"/>
            <w:r w:rsidR="00B72EF5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40"/>
            </w:r>
            <w:commentRangeEnd w:id="41"/>
            <w:r w:rsidR="00A82A92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41"/>
            </w: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 xml:space="preserve">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hone 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(N = </w:t>
            </w:r>
            <w:r w:rsidR="00FE2B77">
              <w:rPr>
                <w:rFonts w:ascii="Times New Roman" w:eastAsia="Times New Roman" w:hAnsi="Times New Roman"/>
                <w:color w:val="auto"/>
                <w:sz w:val="22"/>
              </w:rPr>
              <w:t>58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)</w:t>
            </w:r>
            <w:r w:rsidR="007563EE"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 (N = </w:t>
            </w:r>
            <w:r w:rsidR="0057448C">
              <w:rPr>
                <w:rFonts w:ascii="Times New Roman" w:eastAsia="Times New Roman" w:hAnsi="Times New Roman"/>
                <w:color w:val="auto"/>
                <w:sz w:val="22"/>
              </w:rPr>
              <w:t>75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>)</w:t>
            </w:r>
            <w:r w:rsidR="007563EE">
              <w:rPr>
                <w:rFonts w:ascii="Times New Roman" w:eastAsia="Times New Roman" w:hAnsi="Times New Roman"/>
                <w:color w:val="auto"/>
                <w:sz w:val="22"/>
              </w:rPr>
              <w:t>, and combination (N = 1)</w:t>
            </w:r>
            <w:r w:rsidR="007E73CE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 w:rsidR="00063A8A"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2EC78365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2EA9AFAC" w14:textId="77777777" w:rsidR="007208FF" w:rsidRPr="00BD362C" w:rsidRDefault="007208FF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C53679" w14:textId="42CC67D5" w:rsidR="007208FF" w:rsidRPr="00BD362C" w:rsidRDefault="007208FF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 w:rsidR="00036CA2"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7208FF" w:rsidRPr="00BD362C" w14:paraId="293CEFF6" w14:textId="77777777" w:rsidTr="00490118">
        <w:tc>
          <w:tcPr>
            <w:tcW w:w="2831" w:type="pct"/>
            <w:vAlign w:val="center"/>
          </w:tcPr>
          <w:p w14:paraId="37087F73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5C0E3CBC" w14:textId="6E7D333A" w:rsidR="007208FF" w:rsidRPr="00BD362C" w:rsidRDefault="0057448C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134</w:t>
            </w:r>
          </w:p>
        </w:tc>
      </w:tr>
      <w:tr w:rsidR="007208FF" w:rsidRPr="00BD362C" w14:paraId="20065EFD" w14:textId="77777777" w:rsidTr="00490118">
        <w:tc>
          <w:tcPr>
            <w:tcW w:w="2831" w:type="pct"/>
            <w:vAlign w:val="center"/>
          </w:tcPr>
          <w:p w14:paraId="21CE66EB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064F01D8" w14:textId="77777777" w:rsidR="007208FF" w:rsidRPr="00BD362C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7208FF" w:rsidRPr="00BD362C" w14:paraId="07F1BB24" w14:textId="77777777" w:rsidTr="00490118">
        <w:tc>
          <w:tcPr>
            <w:tcW w:w="2831" w:type="pct"/>
            <w:vAlign w:val="center"/>
          </w:tcPr>
          <w:p w14:paraId="2F76C722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7AC2382B" w14:textId="3A5EE286" w:rsidR="007208FF" w:rsidRPr="00BD362C" w:rsidRDefault="00A116D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37</w:t>
            </w:r>
          </w:p>
        </w:tc>
      </w:tr>
      <w:tr w:rsidR="007208FF" w:rsidRPr="00BD362C" w14:paraId="085506E0" w14:textId="77777777" w:rsidTr="00490118">
        <w:tc>
          <w:tcPr>
            <w:tcW w:w="2831" w:type="pct"/>
            <w:vAlign w:val="center"/>
          </w:tcPr>
          <w:p w14:paraId="5FA50EBF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5A3397D7" w14:textId="1ECFAE43" w:rsidR="007208FF" w:rsidRPr="00BD362C" w:rsidRDefault="00A116D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52</w:t>
            </w:r>
          </w:p>
        </w:tc>
      </w:tr>
      <w:tr w:rsidR="007208FF" w:rsidRPr="00BD362C" w14:paraId="718D527B" w14:textId="77777777" w:rsidTr="00490118">
        <w:tc>
          <w:tcPr>
            <w:tcW w:w="2831" w:type="pct"/>
            <w:vAlign w:val="center"/>
          </w:tcPr>
          <w:p w14:paraId="40F564D7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212A5F0E" w14:textId="6C35A3B2" w:rsidR="007208FF" w:rsidRPr="00BD362C" w:rsidRDefault="00A116D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45</w:t>
            </w:r>
          </w:p>
        </w:tc>
      </w:tr>
      <w:tr w:rsidR="007208FF" w:rsidRPr="00BD362C" w14:paraId="486B6131" w14:textId="77777777" w:rsidTr="00490118">
        <w:tc>
          <w:tcPr>
            <w:tcW w:w="2831" w:type="pct"/>
            <w:vAlign w:val="center"/>
          </w:tcPr>
          <w:p w14:paraId="55A233F1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4AAF76BF" w14:textId="77777777" w:rsidR="007208FF" w:rsidRPr="00BD362C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7208FF" w:rsidRPr="00BD362C" w14:paraId="6FDEEAB3" w14:textId="77777777" w:rsidTr="00490118">
        <w:tc>
          <w:tcPr>
            <w:tcW w:w="2831" w:type="pct"/>
            <w:vAlign w:val="center"/>
          </w:tcPr>
          <w:p w14:paraId="5A7C6C8A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725CDEDE" w14:textId="77777777" w:rsidR="007208FF" w:rsidRDefault="007208FF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1</w:t>
            </w:r>
          </w:p>
        </w:tc>
      </w:tr>
      <w:tr w:rsidR="007208FF" w:rsidRPr="00BD362C" w14:paraId="5E60CB36" w14:textId="77777777" w:rsidTr="00490118">
        <w:tc>
          <w:tcPr>
            <w:tcW w:w="2831" w:type="pct"/>
            <w:vAlign w:val="center"/>
          </w:tcPr>
          <w:p w14:paraId="55DEBF33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5D59F033" w14:textId="0EA83475" w:rsidR="007208FF" w:rsidRPr="00BD362C" w:rsidRDefault="00A116D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44</w:t>
            </w:r>
          </w:p>
        </w:tc>
      </w:tr>
      <w:tr w:rsidR="007208FF" w:rsidRPr="00BD362C" w14:paraId="4B88B180" w14:textId="77777777" w:rsidTr="00490118">
        <w:tc>
          <w:tcPr>
            <w:tcW w:w="2831" w:type="pct"/>
            <w:vAlign w:val="center"/>
          </w:tcPr>
          <w:p w14:paraId="4260CC08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16801A96" w14:textId="5F78F5A9" w:rsidR="007208FF" w:rsidRPr="00BD362C" w:rsidRDefault="00A116D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46</w:t>
            </w:r>
          </w:p>
        </w:tc>
      </w:tr>
      <w:tr w:rsidR="007208FF" w:rsidRPr="00BD362C" w14:paraId="09FB6AE5" w14:textId="77777777" w:rsidTr="00490118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560E6081" w14:textId="77777777" w:rsidR="007208FF" w:rsidRPr="00BD362C" w:rsidRDefault="007208FF" w:rsidP="00D53400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00990903" w14:textId="663CF76C" w:rsidR="007208FF" w:rsidRPr="00BD362C" w:rsidRDefault="00A116D6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>43</w:t>
            </w:r>
          </w:p>
        </w:tc>
      </w:tr>
      <w:tr w:rsidR="007208FF" w:rsidRPr="00BD362C" w14:paraId="005B6136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0D408C84" w14:textId="77777777" w:rsidR="007208FF" w:rsidRPr="00BD362C" w:rsidRDefault="007208FF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390A45D2" w14:textId="77777777" w:rsidR="007208FF" w:rsidRDefault="007208FF" w:rsidP="00713E4E"/>
    <w:p w14:paraId="2C528B42" w14:textId="75B51FE4" w:rsidR="00B24C1A" w:rsidRDefault="00B24C1A" w:rsidP="00713E4E">
      <w:pPr>
        <w:spacing w:after="48"/>
      </w:pPr>
      <w:r>
        <w:br w:type="page"/>
      </w:r>
    </w:p>
    <w:p w14:paraId="4ADAF22B" w14:textId="62302569" w:rsidR="00FB22D4" w:rsidRDefault="00FB22D4" w:rsidP="00713E4E">
      <w:pPr>
        <w:pStyle w:val="Heading1"/>
      </w:pPr>
      <w:bookmarkStart w:id="42" w:name="_Toc121145552"/>
      <w:r>
        <w:lastRenderedPageBreak/>
        <w:t xml:space="preserve">EMA </w:t>
      </w:r>
      <w:r w:rsidR="00AC2672">
        <w:t xml:space="preserve">and Study </w:t>
      </w:r>
      <w:r>
        <w:t>Completion Rates</w:t>
      </w:r>
      <w:bookmarkEnd w:id="42"/>
    </w:p>
    <w:p w14:paraId="7D5437BA" w14:textId="61EE67BC" w:rsidR="00FB22D4" w:rsidRDefault="00FB22D4" w:rsidP="00713E4E">
      <w:pPr>
        <w:spacing w:after="48"/>
      </w:pPr>
    </w:p>
    <w:p w14:paraId="120E776F" w14:textId="5031678F" w:rsidR="007D1CDC" w:rsidRPr="007D1CDC" w:rsidRDefault="007D1CDC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 w:rsidR="00DD5FC2"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  <w:r w:rsidR="00DD5FC2">
        <w:rPr>
          <w:rFonts w:ascii="Times New Roman" w:hAnsi="Times New Roman" w:cs="Times New Roman"/>
          <w:color w:val="000000" w:themeColor="text1"/>
          <w:sz w:val="22"/>
        </w:rPr>
        <w:t>Participants 2011-2073 (n = 47) were compensated using initial payment approach (IPA). Participants 2074</w:t>
      </w:r>
      <w:r w:rsidR="00A82A92">
        <w:rPr>
          <w:rFonts w:ascii="Times New Roman" w:hAnsi="Times New Roman" w:cs="Times New Roman"/>
          <w:color w:val="000000" w:themeColor="text1"/>
          <w:sz w:val="22"/>
        </w:rPr>
        <w:t xml:space="preserve">-2442 </w:t>
      </w:r>
      <w:r w:rsidR="00DD5FC2">
        <w:rPr>
          <w:rFonts w:ascii="Times New Roman" w:hAnsi="Times New Roman" w:cs="Times New Roman"/>
          <w:color w:val="000000" w:themeColor="text1"/>
          <w:sz w:val="22"/>
        </w:rPr>
        <w:t>were compensated using revised payment approach (RPA). The figures below compare the differences in EMAs completed by payment approach using multiple different metrics.</w:t>
      </w:r>
    </w:p>
    <w:p w14:paraId="73E9F72B" w14:textId="77777777" w:rsidR="007D1CDC" w:rsidRDefault="007D1CDC" w:rsidP="00713E4E">
      <w:pPr>
        <w:spacing w:after="48"/>
      </w:pPr>
    </w:p>
    <w:p w14:paraId="646F5010" w14:textId="2684D12B" w:rsidR="006A7ACB" w:rsidRDefault="006A7ACB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commentRangeStart w:id="43"/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</w:t>
      </w:r>
      <w:commentRangeEnd w:id="43"/>
      <w:r w:rsidR="001928D5">
        <w:rPr>
          <w:rStyle w:val="CommentReference"/>
          <w:rFonts w:ascii="Cambria" w:eastAsia="Cambria" w:hAnsi="Cambria" w:cs="Cambria"/>
          <w:color w:val="auto"/>
        </w:rPr>
        <w:commentReference w:id="43"/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 xml:space="preserve">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approach.</w:t>
      </w:r>
    </w:p>
    <w:p w14:paraId="6D37830F" w14:textId="74D66F82" w:rsidR="006A7ACB" w:rsidRDefault="006A7ACB" w:rsidP="00713E4E">
      <w:pPr>
        <w:spacing w:after="48"/>
      </w:pPr>
      <w:bookmarkStart w:id="44" w:name="fig_emas_by_cycle"/>
      <w:proofErr w:type="spellStart"/>
      <w:r>
        <w:rPr/>
        <w:drawing>
          <wp:inline distT="0" distB="0" distL="0" distR="0">
            <wp:extent cx="6400800" cy="365760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4"/>
      <w:proofErr w:type="spellEnd"/>
    </w:p>
    <w:p w14:paraId="1F6DB72D" w14:textId="5FBFAFFA" w:rsidR="00FE21E0" w:rsidRPr="007D1CDC" w:rsidRDefault="007D1CDC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="00354924"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013A3572" w14:textId="77777777" w:rsidR="007279ED" w:rsidRDefault="007279ED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40024EDF" w14:textId="024A8E1A" w:rsidR="007D1CDC" w:rsidRDefault="007D1CDC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="003017FB"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428D40F8" w14:textId="497BA030" w:rsidR="007D1CDC" w:rsidRPr="007D1CDC" w:rsidRDefault="007D1CDC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45" w:name="fig_zero_emas_by_cycle"/>
      <w:proofErr w:type="spellStart"/>
      <w:r>
        <w:rPr/>
        <w:drawing>
          <wp:inline distT="0" distB="0" distL="0" distR="0">
            <wp:extent cx="6400800" cy="365760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5"/>
      <w:proofErr w:type="spellEnd"/>
    </w:p>
    <w:p w14:paraId="5F35AD14" w14:textId="61CFBF30" w:rsidR="007D1CDC" w:rsidRDefault="007D1CDC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 w:rsidR="00352771"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34563721" w14:textId="3A7DB551" w:rsidR="00DD5FC2" w:rsidRPr="007D1CDC" w:rsidRDefault="00DD5FC2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46" w:name="fig_seven_plus_emas_by_cycle"/>
      <w:proofErr w:type="spellStart"/>
      <w:r>
        <w:rPr/>
        <w:drawing>
          <wp:inline distT="0" distB="0" distL="0" distR="0">
            <wp:extent cx="6400800" cy="365760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46"/>
      <w:proofErr w:type="spellEnd"/>
    </w:p>
    <w:p w14:paraId="607A83C4" w14:textId="74A11B08" w:rsidR="00FB22D4" w:rsidRPr="00415A80" w:rsidRDefault="00FB22D4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40956185" w14:textId="790B7F95" w:rsidR="00B24C1A" w:rsidRDefault="00B24C1A" w:rsidP="00713E4E">
      <w:pPr>
        <w:pStyle w:val="Heading1"/>
      </w:pPr>
      <w:bookmarkStart w:id="47" w:name="_Toc121145553"/>
      <w:r>
        <w:lastRenderedPageBreak/>
        <w:t>Arrests</w:t>
      </w:r>
      <w:bookmarkEnd w:id="47"/>
    </w:p>
    <w:p w14:paraId="70EC3EF8" w14:textId="7B06BB04" w:rsidR="00B24C1A" w:rsidRDefault="00B24C1A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5931"/>
        <w:gridCol w:w="4149"/>
      </w:tblGrid>
      <w:tr w:rsidR="00B24C1A" w:rsidRPr="00B24C1A" w14:paraId="5A40CF02" w14:textId="77777777" w:rsidTr="009537BE">
        <w:trPr>
          <w:trHeight w:val="333"/>
        </w:trPr>
        <w:tc>
          <w:tcPr>
            <w:tcW w:w="5000" w:type="pct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29C3DEA3" w14:textId="4239265C" w:rsidR="00B24C1A" w:rsidRPr="00BC4B3B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commentRangeStart w:id="48"/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</w:t>
            </w:r>
            <w:commentRangeEnd w:id="48"/>
            <w:r w:rsidR="009A2289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48"/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  <w:r w:rsidR="00942A2C"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</w:t>
            </w:r>
            <w:r w:rsid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AB62C7"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 w:rsidR="00F12E28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226FFA">
              <w:rPr>
                <w:rFonts w:ascii="Times New Roman" w:eastAsia="Times New Roman" w:hAnsi="Times New Roman" w:cs="Times New Roman"/>
                <w:color w:val="auto"/>
                <w:sz w:val="22"/>
              </w:rPr>
              <w:t>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B24C1A" w:rsidRPr="00B24C1A" w14:paraId="05853528" w14:textId="77777777" w:rsidTr="009537BE">
        <w:trPr>
          <w:trHeight w:val="645"/>
        </w:trPr>
        <w:tc>
          <w:tcPr>
            <w:tcW w:w="2942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352579F" w14:textId="77777777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20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8F824B7" w14:textId="77777777" w:rsidR="00B24C1A" w:rsidRPr="00B24C1A" w:rsidRDefault="00B24C1A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32A52B91" w14:textId="77777777" w:rsidR="00B24C1A" w:rsidRPr="00B24C1A" w:rsidRDefault="00B24C1A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B24C1A" w:rsidRPr="00B24C1A" w14:paraId="2DC084D0" w14:textId="77777777" w:rsidTr="009537BE">
        <w:trPr>
          <w:trHeight w:val="326"/>
        </w:trPr>
        <w:tc>
          <w:tcPr>
            <w:tcW w:w="2942" w:type="pct"/>
            <w:tcBorders>
              <w:top w:val="single" w:sz="4" w:space="0" w:color="000000"/>
            </w:tcBorders>
            <w:shd w:val="clear" w:color="auto" w:fill="auto"/>
          </w:tcPr>
          <w:p w14:paraId="625501CE" w14:textId="15B13003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 xml:space="preserve">Overall </w:t>
            </w:r>
            <w:r w:rsidR="00334F78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(n=304)</w:t>
            </w:r>
          </w:p>
        </w:tc>
        <w:tc>
          <w:tcPr>
            <w:tcW w:w="2058" w:type="pct"/>
            <w:tcBorders>
              <w:top w:val="single" w:sz="4" w:space="0" w:color="000000"/>
            </w:tcBorders>
            <w:shd w:val="clear" w:color="auto" w:fill="auto"/>
          </w:tcPr>
          <w:p w14:paraId="72331BDB" w14:textId="6BD0DF8D" w:rsidR="00B24C1A" w:rsidRPr="00B24C1A" w:rsidRDefault="0037322C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137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45.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6B9DAF8E" w14:textId="77777777" w:rsidTr="009537BE">
        <w:trPr>
          <w:trHeight w:val="326"/>
        </w:trPr>
        <w:tc>
          <w:tcPr>
            <w:tcW w:w="2942" w:type="pct"/>
            <w:tcBorders>
              <w:bottom w:val="nil"/>
            </w:tcBorders>
            <w:shd w:val="clear" w:color="auto" w:fill="auto"/>
          </w:tcPr>
          <w:p w14:paraId="4DB3FAE6" w14:textId="70A928C8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93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bottom w:val="nil"/>
            </w:tcBorders>
            <w:shd w:val="clear" w:color="auto" w:fill="auto"/>
          </w:tcPr>
          <w:p w14:paraId="0CAD3382" w14:textId="056539FA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43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(4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6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2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4B20B77D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64D6AB" w14:textId="571EA571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 w:rsidR="00B31A3F"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94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68C302C" w14:textId="77C67D7B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42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44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7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3BBA7A29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2C1665" w14:textId="78E9E06F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92</w:t>
            </w: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363EE51" w14:textId="77039D50" w:rsidR="00B24C1A" w:rsidRPr="00B24C1A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38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(41.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325150" w:rsidRPr="00B24C1A" w14:paraId="56E641D0" w14:textId="77777777" w:rsidTr="009537BE">
        <w:trPr>
          <w:trHeight w:val="326"/>
        </w:trPr>
        <w:tc>
          <w:tcPr>
            <w:tcW w:w="294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606B20" w14:textId="0B4EF036" w:rsidR="00325150" w:rsidRPr="00B24C1A" w:rsidRDefault="0032515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commentRangeStart w:id="49"/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NS V2 (n=</w:t>
            </w:r>
            <w:r w:rsidR="00141ABD">
              <w:rPr>
                <w:rFonts w:ascii="Times New Roman" w:eastAsia="Times New Roman" w:hAnsi="Times New Roman" w:cs="Times New Roman"/>
                <w:color w:val="auto"/>
                <w:sz w:val="22"/>
              </w:rPr>
              <w:t>25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  <w:commentRangeEnd w:id="49"/>
            <w:r w:rsidR="00274965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49"/>
            </w:r>
          </w:p>
        </w:tc>
        <w:tc>
          <w:tcPr>
            <w:tcW w:w="20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FA92FF" w14:textId="3BCBD53A" w:rsidR="00325150" w:rsidRDefault="00141AB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14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</w:t>
            </w:r>
            <w:r w:rsidR="00467D1E">
              <w:rPr>
                <w:rFonts w:ascii="Times New Roman" w:eastAsia="Times New Roman" w:hAnsi="Times New Roman" w:cs="Times New Roman"/>
                <w:color w:val="auto"/>
                <w:sz w:val="22"/>
              </w:rPr>
              <w:t>56</w:t>
            </w:r>
            <w:r w:rsidR="006275DE">
              <w:rPr>
                <w:rFonts w:ascii="Times New Roman" w:eastAsia="Times New Roman" w:hAnsi="Times New Roman" w:cs="Times New Roman"/>
                <w:color w:val="auto"/>
                <w:sz w:val="22"/>
              </w:rPr>
              <w:t>.0</w:t>
            </w:r>
            <w:r w:rsidR="0057208C" w:rsidRPr="0057208C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</w:p>
        </w:tc>
      </w:tr>
      <w:tr w:rsidR="00B24C1A" w:rsidRPr="00B24C1A" w14:paraId="24DD103E" w14:textId="77777777" w:rsidTr="009537BE">
        <w:trPr>
          <w:trHeight w:val="293"/>
        </w:trPr>
        <w:tc>
          <w:tcPr>
            <w:tcW w:w="5000" w:type="pct"/>
            <w:gridSpan w:val="2"/>
            <w:tcBorders>
              <w:top w:val="single" w:sz="4" w:space="0" w:color="000000"/>
            </w:tcBorders>
            <w:shd w:val="clear" w:color="auto" w:fill="auto"/>
          </w:tcPr>
          <w:p w14:paraId="343D0B08" w14:textId="19281049" w:rsidR="00B24C1A" w:rsidRPr="00B24C1A" w:rsidRDefault="00B24C1A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4C417CF7" w14:textId="0CC7D29F" w:rsidR="00B24C1A" w:rsidRDefault="00B24C1A" w:rsidP="00713E4E"/>
    <w:p w14:paraId="68E7E46B" w14:textId="2332C1BA" w:rsidR="00660F67" w:rsidRDefault="00660F67" w:rsidP="00713E4E"/>
    <w:p w14:paraId="6D3EC2C7" w14:textId="1BC32DB4" w:rsidR="00660F67" w:rsidRDefault="00660F67" w:rsidP="00713E4E">
      <w:pPr>
        <w:spacing w:after="48"/>
      </w:pPr>
      <w:r>
        <w:br w:type="page"/>
      </w:r>
    </w:p>
    <w:p w14:paraId="29BD0AF7" w14:textId="1FC6014A" w:rsidR="00660F67" w:rsidRDefault="00660F67" w:rsidP="00713E4E">
      <w:pPr>
        <w:pStyle w:val="Heading1"/>
      </w:pPr>
      <w:bookmarkStart w:id="50" w:name="_Toc121145554"/>
      <w:r w:rsidRPr="00BC4B3B">
        <w:lastRenderedPageBreak/>
        <w:t>Bridge Case Session Minutes</w:t>
      </w:r>
      <w:bookmarkEnd w:id="50"/>
    </w:p>
    <w:p w14:paraId="3ED2AAD6" w14:textId="32F09827" w:rsidR="00C91561" w:rsidRDefault="00C91561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5"/>
        <w:gridCol w:w="1532"/>
        <w:gridCol w:w="1533"/>
        <w:gridCol w:w="1532"/>
        <w:gridCol w:w="1538"/>
      </w:tblGrid>
      <w:tr w:rsidR="00C91561" w:rsidRPr="00C91561" w14:paraId="30A62B3A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A71891F" w14:textId="72520C79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commentRangeStart w:id="51"/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</w:t>
            </w:r>
            <w:commentRangeEnd w:id="51"/>
            <w:r w:rsidR="00875C3B">
              <w:rPr>
                <w:rStyle w:val="CommentReference"/>
                <w:color w:val="auto"/>
              </w:rPr>
              <w:commentReference w:id="51"/>
            </w: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  <w:r w:rsidR="00EB6587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 w:rsidR="00AC2672"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 w:rsidR="00A32AE1"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 w:rsidR="003A6214"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="00017D1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(N = </w:t>
            </w:r>
            <w:r w:rsidR="00875C3B">
              <w:rPr>
                <w:rFonts w:ascii="Times New Roman" w:eastAsia="Times New Roman" w:hAnsi="Times New Roman" w:cs="Times New Roman"/>
                <w:color w:val="auto"/>
                <w:sz w:val="22"/>
              </w:rPr>
              <w:t>406</w:t>
            </w:r>
            <w:r w:rsidR="00017D11">
              <w:rPr>
                <w:rFonts w:ascii="Times New Roman" w:eastAsia="Times New Roman" w:hAnsi="Times New Roman" w:cs="Times New Roman"/>
                <w:color w:val="auto"/>
                <w:sz w:val="22"/>
              </w:rPr>
              <w:t>)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4116DCDD" w14:textId="77777777" w:rsidTr="007C5602">
        <w:trPr>
          <w:trHeight w:val="456"/>
        </w:trPr>
        <w:tc>
          <w:tcPr>
            <w:tcW w:w="5135" w:type="dxa"/>
            <w:vMerge w:val="restart"/>
            <w:tcBorders>
              <w:top w:val="single" w:sz="12" w:space="0" w:color="auto"/>
            </w:tcBorders>
            <w:vAlign w:val="center"/>
          </w:tcPr>
          <w:p w14:paraId="71D5160D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6135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6BBE397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05E30678" w14:textId="77777777" w:rsidTr="007C5602">
        <w:trPr>
          <w:trHeight w:val="640"/>
        </w:trPr>
        <w:tc>
          <w:tcPr>
            <w:tcW w:w="5135" w:type="dxa"/>
            <w:vMerge/>
            <w:tcBorders>
              <w:bottom w:val="single" w:sz="4" w:space="0" w:color="auto"/>
            </w:tcBorders>
            <w:vAlign w:val="center"/>
          </w:tcPr>
          <w:p w14:paraId="2523EF4A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153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48AC13" w14:textId="6107682C" w:rsidR="00951204" w:rsidRDefault="00945F83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6E9FBE06" w14:textId="1B73827F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875C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149EBB6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0BE45E97" w14:textId="30DED5EB" w:rsidR="00C91561" w:rsidRPr="00C91561" w:rsidRDefault="009215DD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875C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r w:rsidR="00C91561"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30D868B" w14:textId="438525A9" w:rsidR="00C91561" w:rsidRPr="00C91561" w:rsidRDefault="0066072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 w:rsidR="009215DD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(N=</w:t>
            </w:r>
            <w:r w:rsidR="00875C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r w:rsidR="00C91561"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53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8EF76F9" w14:textId="7777777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25B402FA" w14:textId="66882F87" w:rsidR="00C91561" w:rsidRPr="00C91561" w:rsidRDefault="00C91561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r w:rsidR="00875C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875C3B" w:rsidRPr="00C91561" w14:paraId="0437AA4E" w14:textId="77777777" w:rsidTr="007C5602">
        <w:trPr>
          <w:trHeight w:val="319"/>
        </w:trPr>
        <w:tc>
          <w:tcPr>
            <w:tcW w:w="5135" w:type="dxa"/>
            <w:tcBorders>
              <w:top w:val="single" w:sz="4" w:space="0" w:color="auto"/>
            </w:tcBorders>
            <w:vAlign w:val="center"/>
          </w:tcPr>
          <w:p w14:paraId="717BCE4E" w14:textId="77777777" w:rsidR="00875C3B" w:rsidRPr="00C91561" w:rsidRDefault="00875C3B" w:rsidP="00875C3B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1532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5A686B0" w14:textId="2C118549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301 (74.1)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089ED9F" w14:textId="6F24CC74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1532" w:type="dxa"/>
            <w:tcBorders>
              <w:top w:val="single" w:sz="4" w:space="0" w:color="auto"/>
            </w:tcBorders>
            <w:vAlign w:val="center"/>
          </w:tcPr>
          <w:p w14:paraId="566DC4E0" w14:textId="1727B62D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538" w:type="dxa"/>
            <w:tcBorders>
              <w:top w:val="single" w:sz="4" w:space="0" w:color="auto"/>
            </w:tcBorders>
            <w:vAlign w:val="center"/>
          </w:tcPr>
          <w:p w14:paraId="4C26B697" w14:textId="1E68D97F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99 (73.9)</w:t>
            </w:r>
          </w:p>
        </w:tc>
      </w:tr>
      <w:tr w:rsidR="00875C3B" w:rsidRPr="00C91561" w14:paraId="69D7F5EC" w14:textId="77777777" w:rsidTr="007C5602">
        <w:trPr>
          <w:trHeight w:val="319"/>
        </w:trPr>
        <w:tc>
          <w:tcPr>
            <w:tcW w:w="5135" w:type="dxa"/>
            <w:vAlign w:val="center"/>
          </w:tcPr>
          <w:p w14:paraId="668D37F1" w14:textId="77777777" w:rsidR="00875C3B" w:rsidRPr="00C91561" w:rsidRDefault="00875C3B" w:rsidP="00875C3B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1532" w:type="dxa"/>
            <w:tcBorders>
              <w:right w:val="single" w:sz="4" w:space="0" w:color="auto"/>
            </w:tcBorders>
            <w:vAlign w:val="center"/>
          </w:tcPr>
          <w:p w14:paraId="52A80EF0" w14:textId="3CB380DB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1533" w:type="dxa"/>
            <w:tcBorders>
              <w:left w:val="single" w:sz="4" w:space="0" w:color="auto"/>
            </w:tcBorders>
            <w:vAlign w:val="center"/>
          </w:tcPr>
          <w:p w14:paraId="1451E6BB" w14:textId="5FB1B221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1532" w:type="dxa"/>
            <w:vAlign w:val="center"/>
          </w:tcPr>
          <w:p w14:paraId="250D49BC" w14:textId="3979EC3C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538" w:type="dxa"/>
            <w:vAlign w:val="center"/>
          </w:tcPr>
          <w:p w14:paraId="09D274D0" w14:textId="67596CDE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875C3B" w:rsidRPr="00C91561" w14:paraId="5BAC8315" w14:textId="77777777" w:rsidTr="007C5602">
        <w:trPr>
          <w:trHeight w:val="319"/>
        </w:trPr>
        <w:tc>
          <w:tcPr>
            <w:tcW w:w="5135" w:type="dxa"/>
            <w:vAlign w:val="center"/>
          </w:tcPr>
          <w:p w14:paraId="1D025EF0" w14:textId="77777777" w:rsidR="00875C3B" w:rsidRPr="00C91561" w:rsidRDefault="00875C3B" w:rsidP="00875C3B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1532" w:type="dxa"/>
            <w:tcBorders>
              <w:right w:val="single" w:sz="4" w:space="0" w:color="auto"/>
            </w:tcBorders>
            <w:vAlign w:val="center"/>
          </w:tcPr>
          <w:p w14:paraId="7F00EEDB" w14:textId="6FE980B5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200 (49.3)</w:t>
            </w:r>
          </w:p>
        </w:tc>
        <w:tc>
          <w:tcPr>
            <w:tcW w:w="1533" w:type="dxa"/>
            <w:tcBorders>
              <w:left w:val="single" w:sz="4" w:space="0" w:color="auto"/>
            </w:tcBorders>
            <w:vAlign w:val="center"/>
          </w:tcPr>
          <w:p w14:paraId="61D8474F" w14:textId="15CF8AD6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72 (52.6)</w:t>
            </w:r>
          </w:p>
        </w:tc>
        <w:tc>
          <w:tcPr>
            <w:tcW w:w="1532" w:type="dxa"/>
            <w:vAlign w:val="center"/>
          </w:tcPr>
          <w:p w14:paraId="4134965D" w14:textId="71D5F9B3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60 (44.4)</w:t>
            </w:r>
          </w:p>
        </w:tc>
        <w:tc>
          <w:tcPr>
            <w:tcW w:w="1538" w:type="dxa"/>
            <w:vAlign w:val="center"/>
          </w:tcPr>
          <w:p w14:paraId="19794082" w14:textId="7EDDBD68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875C3B" w:rsidRPr="00C91561" w14:paraId="732C41FC" w14:textId="77777777" w:rsidTr="007C5602">
        <w:trPr>
          <w:trHeight w:val="319"/>
        </w:trPr>
        <w:tc>
          <w:tcPr>
            <w:tcW w:w="5135" w:type="dxa"/>
            <w:tcBorders>
              <w:bottom w:val="single" w:sz="12" w:space="0" w:color="auto"/>
            </w:tcBorders>
            <w:vAlign w:val="center"/>
          </w:tcPr>
          <w:p w14:paraId="042D9DE4" w14:textId="77777777" w:rsidR="00875C3B" w:rsidRPr="00C91561" w:rsidRDefault="00875C3B" w:rsidP="00875C3B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1532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650EDE76" w14:textId="2DFDD9B8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1533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06793C46" w14:textId="05CE014D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1532" w:type="dxa"/>
            <w:tcBorders>
              <w:bottom w:val="single" w:sz="12" w:space="0" w:color="auto"/>
            </w:tcBorders>
            <w:vAlign w:val="center"/>
          </w:tcPr>
          <w:p w14:paraId="7409F004" w14:textId="70AC9CFD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538" w:type="dxa"/>
            <w:tcBorders>
              <w:bottom w:val="single" w:sz="12" w:space="0" w:color="auto"/>
            </w:tcBorders>
            <w:vAlign w:val="center"/>
          </w:tcPr>
          <w:p w14:paraId="3C49B833" w14:textId="55B10BB3" w:rsidR="00875C3B" w:rsidRPr="00C91561" w:rsidRDefault="00875C3B" w:rsidP="00875C3B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4FEEE406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5AB8AFD7" w14:textId="77777777" w:rsidR="00A45707" w:rsidRDefault="002819FA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 w:rsidR="0047123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Categories of case management are not mutually exclusive, so percentages may exceed 100.</w:t>
            </w:r>
          </w:p>
          <w:p w14:paraId="1AB94092" w14:textId="1ECD314B" w:rsidR="00C91561" w:rsidRPr="00C91561" w:rsidRDefault="00A45707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 w:rsidR="00017D11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5309E3C9" w14:textId="293595D5" w:rsidR="00C91561" w:rsidRDefault="00C91561" w:rsidP="00713E4E"/>
    <w:p w14:paraId="07C1D789" w14:textId="77777777" w:rsidR="001C6D24" w:rsidRDefault="001C6D24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C89594F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11AE7348" w14:textId="3FCFF372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commentRangeStart w:id="52"/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Table</w:t>
            </w:r>
            <w:commentRangeEnd w:id="52"/>
            <w:r w:rsidR="002A40F1">
              <w:rPr>
                <w:rStyle w:val="CommentReference"/>
                <w:rFonts w:ascii="Cambria" w:eastAsia="Cambria" w:hAnsi="Cambria" w:cs="Cambria"/>
                <w:color w:val="auto"/>
              </w:rPr>
              <w:commentReference w:id="52"/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 </w:t>
            </w:r>
            <w:r w:rsidR="000B3645"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 w:rsidR="00EB6587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 w:rsidR="00A45707"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64B498A7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C3428D4" w14:textId="77777777" w:rsidR="00C91561" w:rsidRPr="009A13EE" w:rsidRDefault="00C91561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3E79FDD" w14:textId="0CE2C6F4" w:rsidR="00951204" w:rsidRPr="009A13EE" w:rsidRDefault="00945F83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280F340B" w14:textId="7F4A1240" w:rsidR="00C91561" w:rsidRPr="009A13EE" w:rsidRDefault="00BF190C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95EB9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366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751E6D76" w14:textId="77777777" w:rsidR="00C91561" w:rsidRPr="009A13EE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6A4C5A8B" w14:textId="7108BBB4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102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2C68517" w14:textId="61E56EEC" w:rsidR="00C91561" w:rsidRPr="009A13EE" w:rsidRDefault="0066072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0E3A6A74" w14:textId="1EDC54EF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102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212A374" w14:textId="77777777" w:rsidR="00C91561" w:rsidRPr="009A13EE" w:rsidRDefault="00C91561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501585A3" w14:textId="7AA50029" w:rsidR="00C91561" w:rsidRPr="009A13EE" w:rsidRDefault="009215DD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r w:rsidR="00EA3A3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100</w:t>
            </w:r>
            <w:r w:rsidR="00C91561"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4039930D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7F5121B8" w14:textId="465FD1F5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="00945F83"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="00945F83"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668794FD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7A6BA591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EBBAEF4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133831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91561" w:rsidRPr="00C91561" w14:paraId="723182A3" w14:textId="77777777" w:rsidTr="00955F21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7BCB374E" w14:textId="579BD28C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S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ession</w:t>
            </w:r>
            <w:r w:rsidR="00A32AE1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per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E15A685" w14:textId="6C7FFD75" w:rsidR="00846B88" w:rsidRPr="009A13EE" w:rsidRDefault="005C7CB8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</w:t>
            </w:r>
            <w:r w:rsidR="00C10F8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(0-6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</w:tcPr>
          <w:p w14:paraId="5FA20778" w14:textId="2B5200DF" w:rsidR="00C91561" w:rsidRPr="009A13EE" w:rsidRDefault="00C10F8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66072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</w:tcPr>
          <w:p w14:paraId="6605678D" w14:textId="68A32E4D" w:rsidR="00C91561" w:rsidRPr="009A13EE" w:rsidRDefault="00C10F8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</w:t>
            </w:r>
            <w:r w:rsidR="009215DD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8E5E6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E45E0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</w:tcPr>
          <w:p w14:paraId="786267B5" w14:textId="241AF8EC" w:rsidR="00C91561" w:rsidRPr="009A13EE" w:rsidRDefault="00CC0EA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95120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356D43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54</w:t>
            </w:r>
            <w:r w:rsidR="0095120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2CC7809A" w14:textId="77777777" w:rsidTr="00955F21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6D9907" w14:textId="04B41B01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Total minutes </w:t>
            </w:r>
            <w:r w:rsidR="00846B8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of sessions per PT,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="005C7CB8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949E73" w14:textId="1C12C636" w:rsidR="00C91561" w:rsidRPr="009A13EE" w:rsidRDefault="00C10F8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 w:rsidR="007B396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5C7CB8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(0-1,</w:t>
            </w:r>
            <w:r w:rsidR="00D601A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910</w:t>
            </w:r>
            <w:r w:rsidR="005C7CB8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8F73D3" w14:textId="720C9E24" w:rsidR="00C91561" w:rsidRPr="009A13EE" w:rsidRDefault="00C10F8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125</w:t>
            </w:r>
            <w:r w:rsidR="009E613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A6007D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800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295B3B86" w14:textId="0CDD5B56" w:rsidR="00C91561" w:rsidRPr="009A13EE" w:rsidRDefault="00C10F8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85</w:t>
            </w:r>
            <w:r w:rsidR="009E6130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8E5E6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63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2C073D4D" w14:textId="510E6D51" w:rsidR="00C91561" w:rsidRPr="009A13EE" w:rsidRDefault="00C10F8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92.5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</w:t>
            </w:r>
            <w:r w:rsidR="00FE1954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</w:t>
            </w:r>
            <w:r w:rsidR="005E26E7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910</w:t>
            </w:r>
            <w:r w:rsidR="00C91561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3E2B0FCA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C9D4E50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39D24002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</w:tcPr>
          <w:p w14:paraId="51EE6AC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4282931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26524B9A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91561" w:rsidRPr="00C91561" w14:paraId="327C3C1A" w14:textId="77777777" w:rsidTr="00955F21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15097EBE" w14:textId="11755427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8500801" w14:textId="68C74DD2" w:rsidR="009A13EE" w:rsidRPr="009A13EE" w:rsidRDefault="00A6007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(1-4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</w:tcPr>
          <w:p w14:paraId="214FE50F" w14:textId="509870E6" w:rsidR="00C91561" w:rsidRPr="009A13EE" w:rsidRDefault="00012E54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(1-4</w:t>
            </w:r>
            <w:r w:rsidR="009676BB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</w:tcPr>
          <w:p w14:paraId="111329FF" w14:textId="1B14F7B6" w:rsidR="00C91561" w:rsidRPr="009A13EE" w:rsidRDefault="004E2F8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5A3364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</w:tcPr>
          <w:p w14:paraId="273EE24C" w14:textId="72BA0B7C" w:rsidR="00C91561" w:rsidRPr="009A13EE" w:rsidRDefault="004E2F85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372E0A1A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31A77A7" w14:textId="0C64EE9A" w:rsidR="00C91561" w:rsidRPr="009A13EE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Total minutes of sessions per PT,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="00DB1CC9"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096D2314" w14:textId="6420DAF2" w:rsidR="00C91561" w:rsidRPr="009A13EE" w:rsidRDefault="00012E54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190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(15-1,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845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3AE76ED6" w14:textId="55075744" w:rsidR="00C91561" w:rsidRPr="009A13EE" w:rsidRDefault="00012E54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215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(30-1,</w:t>
            </w:r>
            <w:r w:rsidR="009676BB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615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5B93E6E6" w14:textId="06C78EA1" w:rsidR="00C91561" w:rsidRPr="009A13EE" w:rsidRDefault="009676BB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165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(20-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1,525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540DF99E" w14:textId="34B5C284" w:rsidR="00C91561" w:rsidRPr="009A13EE" w:rsidRDefault="005A3364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195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(15-</w:t>
            </w:r>
            <w:r w:rsidR="009676BB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1,</w:t>
            </w:r>
            <w:r w:rsidR="00CC0EA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845</w:t>
            </w:r>
            <w:r w:rsidR="009A13EE" w:rsidRP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0C9076ED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7C4649E7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Crisis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F8E278B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7B8FC67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55BD2A81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55147319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B1CC9" w:rsidRPr="00C91561" w14:paraId="33605587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D2F2AB5" w14:textId="16B89D35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86159B" w14:textId="0FE53C49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73F7A975" w14:textId="49FEED5F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7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7F2CD8A6" w14:textId="65771B87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76804EEA" w14:textId="22A8CCB5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 (1-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DB1CC9" w:rsidRPr="00C91561" w14:paraId="7C6C1AF8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1BDF2E3" w14:textId="57FC770E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 w:rsidR="00B22915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F1BB5F2" w14:textId="0E529D0E" w:rsidR="00DB1CC9" w:rsidRPr="009A13EE" w:rsidRDefault="00557B5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51FE9B2" w14:textId="18E951CB" w:rsidR="00DB1CC9" w:rsidRPr="009A13EE" w:rsidRDefault="008323D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(10-</w:t>
            </w:r>
            <w:r w:rsidR="004E2F85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235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shd w:val="clear" w:color="auto" w:fill="auto"/>
          </w:tcPr>
          <w:p w14:paraId="545510E7" w14:textId="4446E76B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45 (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-265)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5E765372" w14:textId="6ECE645D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30 (10-</w:t>
            </w:r>
            <w:r w:rsidR="008323D0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80</w:t>
            </w: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50F725B1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5A53A523" w14:textId="77777777" w:rsidR="00C91561" w:rsidRPr="00D53400" w:rsidRDefault="00C91561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5F31218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690A0F83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42020AE7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6369127D" w14:textId="77777777" w:rsidR="00C91561" w:rsidRPr="009A13EE" w:rsidRDefault="00C91561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DB1CC9" w:rsidRPr="00C91561" w14:paraId="4F1E768F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46DE0CD" w14:textId="01030987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655E8B8" w14:textId="3C753F8F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58CDC949" w14:textId="64E5C154" w:rsidR="00DB1CC9" w:rsidRPr="009A13EE" w:rsidRDefault="009559ED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(1-19)</w:t>
            </w:r>
          </w:p>
        </w:tc>
        <w:tc>
          <w:tcPr>
            <w:tcW w:w="1529" w:type="dxa"/>
            <w:shd w:val="clear" w:color="auto" w:fill="auto"/>
          </w:tcPr>
          <w:p w14:paraId="69AFEBD4" w14:textId="214FF357" w:rsidR="00DB1CC9" w:rsidRPr="009A13EE" w:rsidRDefault="007D40C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(1-1</w:t>
            </w:r>
            <w:r w:rsidR="000C43D1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6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1CF71CF4" w14:textId="0B2EE286" w:rsidR="00DB1CC9" w:rsidRPr="009A13EE" w:rsidRDefault="009A13E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2 (1-14)</w:t>
            </w:r>
          </w:p>
        </w:tc>
      </w:tr>
      <w:tr w:rsidR="00DB1CC9" w:rsidRPr="00C91561" w14:paraId="2172E876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5EB73572" w14:textId="13AAEE6F" w:rsidR="00DB1CC9" w:rsidRPr="009A13EE" w:rsidRDefault="00DB1CC9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 w:rsidR="00361E9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58A4D07" w14:textId="0CA6ED2A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15B9CDA0" w14:textId="2E37060B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10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(5-150)</w:t>
            </w:r>
          </w:p>
        </w:tc>
        <w:tc>
          <w:tcPr>
            <w:tcW w:w="1529" w:type="dxa"/>
            <w:shd w:val="clear" w:color="auto" w:fill="auto"/>
          </w:tcPr>
          <w:p w14:paraId="141242ED" w14:textId="29949718" w:rsidR="00DB1CC9" w:rsidRPr="009A13EE" w:rsidRDefault="007A399E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(2-102)</w:t>
            </w:r>
          </w:p>
        </w:tc>
        <w:tc>
          <w:tcPr>
            <w:tcW w:w="1619" w:type="dxa"/>
            <w:gridSpan w:val="3"/>
            <w:shd w:val="clear" w:color="auto" w:fill="auto"/>
          </w:tcPr>
          <w:p w14:paraId="1B9E42BC" w14:textId="2CD1D340" w:rsidR="00DB1CC9" w:rsidRPr="009A13EE" w:rsidRDefault="00602B37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12.5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 xml:space="preserve"> (5-1</w:t>
            </w:r>
            <w:r w:rsidR="007D40C7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1</w:t>
            </w:r>
            <w:r w:rsidR="009A13EE"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  <w:t>0)</w:t>
            </w:r>
          </w:p>
        </w:tc>
      </w:tr>
      <w:tr w:rsidR="00C91561" w:rsidRPr="00C91561" w14:paraId="68BC4ADA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042D9437" w14:textId="735BC8C6" w:rsidR="00C91561" w:rsidRPr="00C91561" w:rsidRDefault="00A45707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arm.</w:t>
            </w:r>
          </w:p>
          <w:p w14:paraId="639BA7AB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657C32F8" w14:textId="77777777" w:rsidR="00C91561" w:rsidRPr="00C91561" w:rsidRDefault="00C91561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1418C55C" w14:textId="636DCD68" w:rsidR="00C91561" w:rsidRDefault="00C91561" w:rsidP="00713E4E">
      <w:pPr>
        <w:pStyle w:val="Heading1"/>
      </w:pPr>
      <w:r>
        <w:br w:type="page"/>
      </w:r>
      <w:bookmarkStart w:id="53" w:name="_Toc121145555"/>
      <w:r w:rsidR="00FB22D4">
        <w:lastRenderedPageBreak/>
        <w:t>Recruitment</w:t>
      </w:r>
      <w:bookmarkEnd w:id="53"/>
    </w:p>
    <w:p w14:paraId="066E04A6" w14:textId="4B5D47D2" w:rsidR="0073649F" w:rsidRPr="00E56EA5" w:rsidRDefault="0073649F" w:rsidP="00713E4E">
      <w:pPr>
        <w:rPr>
          <w:sz w:val="12"/>
          <w:szCs w:val="12"/>
        </w:rPr>
      </w:pPr>
    </w:p>
    <w:p w14:paraId="3DBD75D3" w14:textId="77777777" w:rsidR="00491E8F" w:rsidRDefault="00491E8F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4992A8A" w14:textId="69DF5AF2" w:rsidR="0073649F" w:rsidRPr="00491E8F" w:rsidRDefault="0073649F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 w:rsidR="009A13EE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="00F9342D"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 w:rsidR="00491E8F"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 w:rsidR="00491E8F"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258B26A7" w14:textId="43332C03" w:rsidR="00BB21F7" w:rsidRPr="00F25963" w:rsidRDefault="00F25963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4" w:name="fig_recruitment_by_month"/>
      <w:proofErr w:type="spellStart"/>
      <w:r>
        <w:rPr/>
        <w:drawing>
          <wp:inline distT="0" distB="0" distL="0" distR="0">
            <wp:extent cx="6400800" cy="365760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  <w:proofErr w:type="spellEnd"/>
    </w:p>
    <w:p w14:paraId="31F3654D" w14:textId="01B147B5" w:rsidR="002865B9" w:rsidRPr="002865B9" w:rsidRDefault="001928D5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B21F7">
        <w:rPr>
          <w:noProof/>
        </w:rPr>
        <w:t>1</w:t>
      </w:r>
      <w:r>
        <w:rPr>
          <w:noProof/>
        </w:rPr>
        <w:fldChar w:fldCharType="end"/>
      </w:r>
      <w:r w:rsidR="00BB21F7">
        <w:t xml:space="preserve">. Recruitment began on April 17, 2018 and ended </w:t>
      </w:r>
      <w:r w:rsidR="00CE3533">
        <w:t xml:space="preserve">temporarily </w:t>
      </w:r>
      <w:r w:rsidR="00BB21F7">
        <w:t>on March 17, 2020 due to COVID-19</w:t>
      </w:r>
      <w:r w:rsidR="002865B9">
        <w:t xml:space="preserve"> and began again on July 6, 2020</w:t>
      </w:r>
    </w:p>
    <w:p w14:paraId="3D838360" w14:textId="2C5E2B9C" w:rsidR="0073649F" w:rsidRDefault="001928D5" w:rsidP="00713E4E">
      <w:pPr>
        <w:pStyle w:val="Caption"/>
        <w:spacing w:after="48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BB21F7">
        <w:rPr>
          <w:noProof/>
        </w:rPr>
        <w:t>2</w:t>
      </w:r>
      <w:r>
        <w:rPr>
          <w:noProof/>
        </w:rPr>
        <w:fldChar w:fldCharType="end"/>
      </w:r>
      <w:r w:rsidR="00BB21F7">
        <w:t>. Graph does not include participants that screened out during baseline</w:t>
      </w:r>
      <w:r w:rsidR="00953993">
        <w:t xml:space="preserve"> assessment</w:t>
      </w:r>
    </w:p>
    <w:p w14:paraId="0DE72228" w14:textId="77777777" w:rsidR="00776C75" w:rsidRDefault="00776C75" w:rsidP="00713E4E"/>
    <w:p w14:paraId="77160C9A" w14:textId="77777777" w:rsidR="00776C75" w:rsidRPr="00491E8F" w:rsidRDefault="00776C75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commentRangeStart w:id="55"/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</w:t>
      </w:r>
      <w:commentRangeEnd w:id="55"/>
      <w:r w:rsidR="004B0E7D">
        <w:rPr>
          <w:rStyle w:val="CommentReference"/>
          <w:rFonts w:ascii="Cambria" w:eastAsia="Cambria" w:hAnsi="Cambria" w:cs="Cambria"/>
          <w:color w:val="auto"/>
        </w:rPr>
        <w:commentReference w:id="55"/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23EE795E" w14:textId="0C4AD414" w:rsidR="00776C75" w:rsidRDefault="00776C75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Overall = 8.</w:t>
      </w:r>
      <w:r w:rsidR="004F2254">
        <w:rPr>
          <w:rFonts w:ascii="Times New Roman" w:eastAsia="Times New Roman" w:hAnsi="Times New Roman" w:cs="Times New Roman"/>
          <w:bCs/>
          <w:color w:val="auto"/>
          <w:sz w:val="22"/>
        </w:rPr>
        <w:t>3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0EB2C3B9" w14:textId="15344E24" w:rsidR="00776C75" w:rsidRDefault="00776C75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Pre-COVID = 9.8 per month</w:t>
      </w:r>
    </w:p>
    <w:p w14:paraId="014A4834" w14:textId="18D8762C" w:rsidR="00E56EA5" w:rsidRPr="00776C75" w:rsidRDefault="00776C75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 w:rsidR="00921EC8"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r w:rsidR="00230CC5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65C475BC" w14:textId="77777777" w:rsidR="00776C75" w:rsidRDefault="00776C75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4CB798CD" w14:textId="77777777" w:rsidR="00776C75" w:rsidRDefault="00776C75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200B7B57" w14:textId="77777777" w:rsidR="00776C75" w:rsidRDefault="00776C75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62C9A867" w14:textId="0EB2B273" w:rsidR="00E56EA5" w:rsidRPr="00776C75" w:rsidRDefault="00E56EA5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 w:rsidR="00F9342D"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 w:rsidR="00776C75"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3C43348B" w14:textId="10E7A728" w:rsidR="00E56EA5" w:rsidRPr="004F71BC" w:rsidRDefault="004F71BC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6" w:name="fig_recruitment_by_year"/>
      <w:proofErr w:type="spellStart"/>
      <w:r>
        <w:rPr/>
        <w:drawing>
          <wp:inline distT="0" distB="0" distL="0" distR="0">
            <wp:extent cx="6400800" cy="365760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6"/>
      <w:proofErr w:type="spellEnd"/>
    </w:p>
    <w:sectPr w:rsidR="00E56EA5" w:rsidRPr="004F71BC" w:rsidSect="00A67285">
      <w:headerReference w:type="default" r:id="rId17"/>
      <w:footerReference w:type="default" r:id="rId18"/>
      <w:headerReference w:type="first" r:id="rId19"/>
      <w:footerReference w:type="first" r:id="rId20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Author" w:initials="A">
    <w:p w14:paraId="55A97FE1" w14:textId="623C5065" w:rsidR="007B23C3" w:rsidRDefault="007B23C3">
      <w:pPr>
        <w:pStyle w:val="CommentText"/>
      </w:pPr>
      <w:r>
        <w:rPr>
          <w:rStyle w:val="CommentReference"/>
        </w:rPr>
        <w:annotationRef/>
      </w:r>
      <w:r>
        <w:t>James, feel free to update as needed.</w:t>
      </w:r>
    </w:p>
  </w:comment>
  <w:comment w:id="7" w:author="Author" w:initials="A">
    <w:p w14:paraId="0C7B1E82" w14:textId="42AB28B8" w:rsidR="00744C8A" w:rsidRDefault="00744C8A">
      <w:pPr>
        <w:pStyle w:val="CommentText"/>
      </w:pPr>
      <w:r>
        <w:rPr>
          <w:rStyle w:val="CommentReference"/>
        </w:rPr>
        <w:annotationRef/>
      </w:r>
      <w:r>
        <w:t>Michael wants the denominator to be changed for the percentages. He wants it to be out of people screened out – not out of all reasons for screen out. Then, we need to create a footnote that says that the percentages add up to more than 100% because people could be screened-out for more than one reason.</w:t>
      </w:r>
    </w:p>
  </w:comment>
  <w:comment w:id="32" w:author="Author" w:initials="A">
    <w:p w14:paraId="6266DAEC" w14:textId="3F831728" w:rsidR="006D38BD" w:rsidRDefault="006D38BD">
      <w:pPr>
        <w:pStyle w:val="CommentText"/>
      </w:pPr>
      <w:r>
        <w:rPr>
          <w:rStyle w:val="CommentReference"/>
        </w:rPr>
        <w:annotationRef/>
      </w:r>
      <w:r>
        <w:t>Fill in this column manually for now.</w:t>
      </w:r>
    </w:p>
  </w:comment>
  <w:comment w:id="35" w:author="Author" w:initials="A">
    <w:p w14:paraId="0875F207" w14:textId="7FEBACFD" w:rsidR="002A4D66" w:rsidRDefault="002A4D66">
      <w:pPr>
        <w:pStyle w:val="CommentText"/>
      </w:pPr>
      <w:r>
        <w:rPr>
          <w:rStyle w:val="CommentReference"/>
        </w:rPr>
        <w:annotationRef/>
      </w:r>
      <w:r>
        <w:t>Fill out manually for now.</w:t>
      </w:r>
    </w:p>
  </w:comment>
  <w:comment w:id="36" w:author="Author" w:initials="A">
    <w:p w14:paraId="7737BD2B" w14:textId="28CCE7BB" w:rsidR="003D5D10" w:rsidRDefault="003D5D10">
      <w:pPr>
        <w:pStyle w:val="CommentText"/>
      </w:pPr>
      <w:r>
        <w:rPr>
          <w:rStyle w:val="CommentReference"/>
        </w:rPr>
        <w:annotationRef/>
      </w:r>
      <w:r>
        <w:t>Fill out manually for now.</w:t>
      </w:r>
    </w:p>
  </w:comment>
  <w:comment w:id="40" w:author="Author" w:initials="A">
    <w:p w14:paraId="2F0ABCD7" w14:textId="33EF657F" w:rsidR="00B72EF5" w:rsidRDefault="00B72EF5">
      <w:pPr>
        <w:pStyle w:val="CommentText"/>
      </w:pPr>
      <w:r>
        <w:rPr>
          <w:rStyle w:val="CommentReference"/>
        </w:rPr>
        <w:annotationRef/>
      </w:r>
      <w:r>
        <w:t>Fill in manually</w:t>
      </w:r>
      <w:r w:rsidR="00647BBE">
        <w:t xml:space="preserve"> for now</w:t>
      </w:r>
    </w:p>
  </w:comment>
  <w:comment w:id="41" w:author="Author" w:initials="A">
    <w:p w14:paraId="284051DF" w14:textId="77777777" w:rsidR="00A82A92" w:rsidRDefault="00A82A92" w:rsidP="000F5F2C">
      <w:r>
        <w:rPr>
          <w:rStyle w:val="CommentReference"/>
        </w:rPr>
        <w:annotationRef/>
      </w:r>
      <w:r>
        <w:rPr>
          <w:rFonts w:ascii="Cambria" w:eastAsia="Cambria" w:hAnsi="Cambria" w:cs="Cambria"/>
          <w:color w:val="auto"/>
          <w:sz w:val="20"/>
          <w:szCs w:val="20"/>
        </w:rPr>
        <w:t>We need to pull this this from master log instead of the remote tracking data set next time. Starting with column AT.</w:t>
      </w:r>
    </w:p>
  </w:comment>
  <w:comment w:id="43" w:author="Author" w:initials="A">
    <w:p w14:paraId="200965D3" w14:textId="4F0B23B7" w:rsidR="001928D5" w:rsidRDefault="001928D5">
      <w:pPr>
        <w:pStyle w:val="CommentText"/>
      </w:pPr>
      <w:r>
        <w:rPr>
          <w:rStyle w:val="CommentReference"/>
        </w:rPr>
        <w:annotationRef/>
      </w:r>
      <w:r>
        <w:t xml:space="preserve">The revised payment approach is actually two different approaches. </w:t>
      </w:r>
      <w:r>
        <w:t xml:space="preserve">Repeat these analyses comparing payment approach 2 and payment approach </w:t>
      </w:r>
      <w:r>
        <w:t>3.</w:t>
      </w:r>
    </w:p>
  </w:comment>
  <w:comment w:id="48" w:author="Author" w:initials="A">
    <w:p w14:paraId="2D6CB7AA" w14:textId="3D355D0E" w:rsidR="009A2289" w:rsidRDefault="009A2289">
      <w:pPr>
        <w:pStyle w:val="CommentText"/>
      </w:pPr>
      <w:r>
        <w:rPr>
          <w:rStyle w:val="CommentReference"/>
        </w:rPr>
        <w:annotationRef/>
      </w:r>
      <w:r>
        <w:t>Waiting on new data.</w:t>
      </w:r>
    </w:p>
  </w:comment>
  <w:comment w:id="49" w:author="Author" w:initials="A">
    <w:p w14:paraId="76853355" w14:textId="51D6562F" w:rsidR="00274965" w:rsidRDefault="00274965">
      <w:pPr>
        <w:pStyle w:val="CommentText"/>
      </w:pPr>
      <w:r>
        <w:rPr>
          <w:rStyle w:val="CommentReference"/>
        </w:rPr>
        <w:annotationRef/>
      </w:r>
      <w:r>
        <w:t xml:space="preserve">Technically, this is missing. See if there is something other than NS V2 included in missing. </w:t>
      </w:r>
    </w:p>
  </w:comment>
  <w:comment w:id="51" w:author="Author" w:initials="A">
    <w:p w14:paraId="36C037B2" w14:textId="53C58007" w:rsidR="00875C3B" w:rsidRDefault="00875C3B">
      <w:pPr>
        <w:pStyle w:val="CommentText"/>
      </w:pPr>
      <w:r>
        <w:rPr>
          <w:rStyle w:val="CommentReference"/>
        </w:rPr>
        <w:annotationRef/>
      </w:r>
      <w:r>
        <w:t>Update manually for now</w:t>
      </w:r>
    </w:p>
  </w:comment>
  <w:comment w:id="52" w:author="Author" w:initials="A">
    <w:p w14:paraId="0F7ABF60" w14:textId="08C72672" w:rsidR="002A40F1" w:rsidRDefault="002A40F1">
      <w:pPr>
        <w:pStyle w:val="CommentText"/>
      </w:pPr>
      <w:r>
        <w:rPr>
          <w:rStyle w:val="CommentReference"/>
        </w:rPr>
        <w:annotationRef/>
      </w:r>
      <w:r>
        <w:t>Fill out manually for now.</w:t>
      </w:r>
    </w:p>
  </w:comment>
  <w:comment w:id="55" w:author="Author" w:initials="A">
    <w:p w14:paraId="073EEFAE" w14:textId="19B9A226" w:rsidR="004B0E7D" w:rsidRDefault="004B0E7D">
      <w:pPr>
        <w:pStyle w:val="CommentText"/>
      </w:pPr>
      <w:r>
        <w:rPr>
          <w:rStyle w:val="CommentReference"/>
        </w:rPr>
        <w:annotationRef/>
      </w:r>
      <w:r>
        <w:t>Fill out manually for now.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5A97FE1" w15:done="0"/>
  <w15:commentEx w15:paraId="0C7B1E82" w15:done="0"/>
  <w15:commentEx w15:paraId="6266DAEC" w15:done="0"/>
  <w15:commentEx w15:paraId="0875F207" w15:done="0"/>
  <w15:commentEx w15:paraId="7737BD2B" w15:done="0"/>
  <w15:commentEx w15:paraId="2F0ABCD7" w15:done="0"/>
  <w15:commentEx w15:paraId="284051DF" w15:paraIdParent="2F0ABCD7" w15:done="0"/>
  <w15:commentEx w15:paraId="200965D3" w15:done="0"/>
  <w15:commentEx w15:paraId="2D6CB7AA" w15:done="0"/>
  <w15:commentEx w15:paraId="76853355" w15:done="0"/>
  <w15:commentEx w15:paraId="36C037B2" w15:done="0"/>
  <w15:commentEx w15:paraId="0F7ABF60" w15:done="0"/>
  <w15:commentEx w15:paraId="073EEFA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5A97FE1" w16cid:durableId="25477517"/>
  <w16cid:commentId w16cid:paraId="0C7B1E82" w16cid:durableId="273C3762"/>
  <w16cid:commentId w16cid:paraId="6266DAEC" w16cid:durableId="2738A2E2"/>
  <w16cid:commentId w16cid:paraId="0875F207" w16cid:durableId="2738A31F"/>
  <w16cid:commentId w16cid:paraId="7737BD2B" w16cid:durableId="2738A346"/>
  <w16cid:commentId w16cid:paraId="2F0ABCD7" w16cid:durableId="2738A0BB"/>
  <w16cid:commentId w16cid:paraId="284051DF" w16cid:durableId="273B34D5"/>
  <w16cid:commentId w16cid:paraId="200965D3" w16cid:durableId="273C3A59"/>
  <w16cid:commentId w16cid:paraId="2D6CB7AA" w16cid:durableId="2738A125"/>
  <w16cid:commentId w16cid:paraId="76853355" w16cid:durableId="2556231E"/>
  <w16cid:commentId w16cid:paraId="36C037B2" w16cid:durableId="2738A193"/>
  <w16cid:commentId w16cid:paraId="0F7ABF60" w16cid:durableId="2738A1FA"/>
  <w16cid:commentId w16cid:paraId="073EEFAE" w16cid:durableId="2738A28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6F20F" w14:textId="77777777" w:rsidR="00234059" w:rsidRDefault="00234059" w:rsidP="005A20E2">
      <w:r>
        <w:separator/>
      </w:r>
    </w:p>
    <w:p w14:paraId="5CA12262" w14:textId="77777777" w:rsidR="00234059" w:rsidRDefault="00234059"/>
    <w:p w14:paraId="2CB0E9E3" w14:textId="77777777" w:rsidR="00234059" w:rsidRDefault="00234059" w:rsidP="009B4773"/>
    <w:p w14:paraId="1A096C9A" w14:textId="77777777" w:rsidR="00234059" w:rsidRDefault="00234059" w:rsidP="00513832"/>
    <w:p w14:paraId="76982031" w14:textId="77777777" w:rsidR="00234059" w:rsidRDefault="00234059"/>
  </w:endnote>
  <w:endnote w:type="continuationSeparator" w:id="0">
    <w:p w14:paraId="40E8CED6" w14:textId="77777777" w:rsidR="00234059" w:rsidRDefault="00234059" w:rsidP="005A20E2">
      <w:r>
        <w:continuationSeparator/>
      </w:r>
    </w:p>
    <w:p w14:paraId="3E53BA50" w14:textId="77777777" w:rsidR="00234059" w:rsidRDefault="00234059"/>
    <w:p w14:paraId="2D1F6F59" w14:textId="77777777" w:rsidR="00234059" w:rsidRDefault="00234059" w:rsidP="009B4773"/>
    <w:p w14:paraId="29FF6C78" w14:textId="77777777" w:rsidR="00234059" w:rsidRDefault="00234059" w:rsidP="00513832"/>
    <w:p w14:paraId="46F107D8" w14:textId="77777777" w:rsidR="00234059" w:rsidRDefault="002340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BA32E" w14:textId="741A527D" w:rsidR="004C6F3E" w:rsidRPr="00C51EE8" w:rsidRDefault="004C6F3E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7CACC81B" w14:textId="77777777" w:rsidR="006609B4" w:rsidRDefault="006609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3124D" w14:textId="7F5D5191" w:rsidR="004C6F3E" w:rsidRPr="00C51EE8" w:rsidRDefault="004C6F3E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61707C07" w14:textId="77777777" w:rsidR="006609B4" w:rsidRDefault="006609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537195" w14:textId="77777777" w:rsidR="00234059" w:rsidRDefault="00234059" w:rsidP="005A20E2">
      <w:r>
        <w:separator/>
      </w:r>
    </w:p>
    <w:p w14:paraId="4D394994" w14:textId="77777777" w:rsidR="00234059" w:rsidRDefault="00234059"/>
    <w:p w14:paraId="29C8948C" w14:textId="77777777" w:rsidR="00234059" w:rsidRDefault="00234059" w:rsidP="009B4773"/>
    <w:p w14:paraId="0EF79A46" w14:textId="77777777" w:rsidR="00234059" w:rsidRDefault="00234059" w:rsidP="00513832"/>
    <w:p w14:paraId="4BE639FC" w14:textId="77777777" w:rsidR="00234059" w:rsidRDefault="00234059"/>
  </w:footnote>
  <w:footnote w:type="continuationSeparator" w:id="0">
    <w:p w14:paraId="151AA35B" w14:textId="77777777" w:rsidR="00234059" w:rsidRDefault="00234059" w:rsidP="005A20E2">
      <w:r>
        <w:continuationSeparator/>
      </w:r>
    </w:p>
    <w:p w14:paraId="39F9A896" w14:textId="77777777" w:rsidR="00234059" w:rsidRDefault="00234059"/>
    <w:p w14:paraId="39C543C1" w14:textId="77777777" w:rsidR="00234059" w:rsidRDefault="00234059" w:rsidP="009B4773"/>
    <w:p w14:paraId="5FC524F8" w14:textId="77777777" w:rsidR="00234059" w:rsidRDefault="00234059" w:rsidP="00513832"/>
    <w:p w14:paraId="2928207A" w14:textId="77777777" w:rsidR="00234059" w:rsidRDefault="002340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F266B" w14:textId="123BEA2E" w:rsidR="004C6F3E" w:rsidRPr="005674B4" w:rsidRDefault="004C6F3E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52F3DE64" wp14:editId="6DEF2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69D3DE" w14:textId="77777777" w:rsidR="004C6F3E" w:rsidRDefault="004C6F3E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66.75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5B21C2D7" w14:textId="64949E14" w:rsidR="004C6F3E" w:rsidRPr="005674B4" w:rsidRDefault="004C6F3E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 w:rsidR="000D15A6">
      <w:rPr>
        <w:rFonts w:ascii="Times New Roman" w:hAnsi="Times New Roman" w:cs="Times New Roman"/>
      </w:rPr>
      <w:t>4</w:t>
    </w:r>
    <w:r w:rsidRPr="005674B4">
      <w:rPr>
        <w:rFonts w:ascii="Times New Roman" w:hAnsi="Times New Roman" w:cs="Times New Roman"/>
      </w:rPr>
      <w:t xml:space="preserve"> – </w:t>
    </w:r>
    <w:r w:rsidR="000D15A6">
      <w:rPr>
        <w:rFonts w:ascii="Times New Roman" w:hAnsi="Times New Roman" w:cs="Times New Roman"/>
      </w:rPr>
      <w:t>December</w:t>
    </w:r>
    <w:r w:rsidRPr="005674B4">
      <w:rPr>
        <w:rFonts w:ascii="Times New Roman" w:hAnsi="Times New Roman" w:cs="Times New Roman"/>
      </w:rPr>
      <w:t xml:space="preserve"> </w:t>
    </w:r>
    <w:r w:rsidR="000D15A6">
      <w:rPr>
        <w:rFonts w:ascii="Times New Roman" w:hAnsi="Times New Roman" w:cs="Times New Roman"/>
      </w:rPr>
      <w:t>08</w:t>
    </w:r>
    <w:r w:rsidRPr="005674B4">
      <w:rPr>
        <w:rFonts w:ascii="Times New Roman" w:hAnsi="Times New Roman" w:cs="Times New Roman"/>
      </w:rPr>
      <w:t>, 202</w:t>
    </w:r>
    <w:r w:rsidR="00D23033">
      <w:rPr>
        <w:rFonts w:ascii="Times New Roman" w:hAnsi="Times New Roman" w:cs="Times New Roman"/>
      </w:rPr>
      <w:t>2</w:t>
    </w:r>
  </w:p>
  <w:p w14:paraId="4C8A1324" w14:textId="77777777" w:rsidR="006609B4" w:rsidRDefault="006609B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6B4C8" w14:textId="67DDE6D9" w:rsidR="004C6F3E" w:rsidRDefault="004C6F3E" w:rsidP="00A67285">
    <w:pPr>
      <w:pStyle w:val="Header"/>
      <w:spacing w:after="48"/>
    </w:pPr>
  </w:p>
  <w:p w14:paraId="444493A9" w14:textId="77777777" w:rsidR="006609B4" w:rsidRDefault="006609B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7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paperpile-doc-id" w:val="E316S663H153F767"/>
    <w:docVar w:name="paperpile-doc-name" w:val="template_l2c_quarterly_report.docx"/>
  </w:docVars>
  <w:rsids>
    <w:rsidRoot w:val="006F16B5"/>
    <w:rsid w:val="0000092E"/>
    <w:rsid w:val="0000277B"/>
    <w:rsid w:val="00004FBE"/>
    <w:rsid w:val="000050BD"/>
    <w:rsid w:val="000100B5"/>
    <w:rsid w:val="00011029"/>
    <w:rsid w:val="00012A83"/>
    <w:rsid w:val="00012E54"/>
    <w:rsid w:val="0001498A"/>
    <w:rsid w:val="00017C3C"/>
    <w:rsid w:val="00017D11"/>
    <w:rsid w:val="000209F5"/>
    <w:rsid w:val="00021F2E"/>
    <w:rsid w:val="00026EAE"/>
    <w:rsid w:val="000310D8"/>
    <w:rsid w:val="0003123C"/>
    <w:rsid w:val="00032A10"/>
    <w:rsid w:val="000339AC"/>
    <w:rsid w:val="00036CA2"/>
    <w:rsid w:val="00043FFE"/>
    <w:rsid w:val="00044074"/>
    <w:rsid w:val="0004430C"/>
    <w:rsid w:val="0004795A"/>
    <w:rsid w:val="00063A8A"/>
    <w:rsid w:val="00063B51"/>
    <w:rsid w:val="0006583E"/>
    <w:rsid w:val="00066DE2"/>
    <w:rsid w:val="00077931"/>
    <w:rsid w:val="00083516"/>
    <w:rsid w:val="00084E91"/>
    <w:rsid w:val="000900B6"/>
    <w:rsid w:val="000A649E"/>
    <w:rsid w:val="000A7626"/>
    <w:rsid w:val="000B021D"/>
    <w:rsid w:val="000B2D28"/>
    <w:rsid w:val="000B3645"/>
    <w:rsid w:val="000B4031"/>
    <w:rsid w:val="000B5DA2"/>
    <w:rsid w:val="000C1C28"/>
    <w:rsid w:val="000C3DFA"/>
    <w:rsid w:val="000C43D1"/>
    <w:rsid w:val="000C5872"/>
    <w:rsid w:val="000D15A6"/>
    <w:rsid w:val="000E0979"/>
    <w:rsid w:val="000E0F0F"/>
    <w:rsid w:val="000E1544"/>
    <w:rsid w:val="000E17A9"/>
    <w:rsid w:val="000E5D62"/>
    <w:rsid w:val="000F0991"/>
    <w:rsid w:val="000F1E33"/>
    <w:rsid w:val="000F2D65"/>
    <w:rsid w:val="000F47C0"/>
    <w:rsid w:val="000F565A"/>
    <w:rsid w:val="00104094"/>
    <w:rsid w:val="00104AEC"/>
    <w:rsid w:val="001155CE"/>
    <w:rsid w:val="001225D9"/>
    <w:rsid w:val="00123AAB"/>
    <w:rsid w:val="0012403E"/>
    <w:rsid w:val="00124370"/>
    <w:rsid w:val="00124B26"/>
    <w:rsid w:val="001265A0"/>
    <w:rsid w:val="00132957"/>
    <w:rsid w:val="00141ABD"/>
    <w:rsid w:val="001459A6"/>
    <w:rsid w:val="00146ABA"/>
    <w:rsid w:val="001514FB"/>
    <w:rsid w:val="0015476B"/>
    <w:rsid w:val="0015480B"/>
    <w:rsid w:val="00160392"/>
    <w:rsid w:val="00164319"/>
    <w:rsid w:val="00167FD0"/>
    <w:rsid w:val="00172FA9"/>
    <w:rsid w:val="00173D3C"/>
    <w:rsid w:val="00174169"/>
    <w:rsid w:val="00174B83"/>
    <w:rsid w:val="001812E7"/>
    <w:rsid w:val="0018571C"/>
    <w:rsid w:val="00186FF5"/>
    <w:rsid w:val="00187788"/>
    <w:rsid w:val="001928D5"/>
    <w:rsid w:val="001A46D5"/>
    <w:rsid w:val="001A5429"/>
    <w:rsid w:val="001A5878"/>
    <w:rsid w:val="001C24FF"/>
    <w:rsid w:val="001C6D24"/>
    <w:rsid w:val="001D1C22"/>
    <w:rsid w:val="001E11F1"/>
    <w:rsid w:val="001E1716"/>
    <w:rsid w:val="001E1E58"/>
    <w:rsid w:val="001E254E"/>
    <w:rsid w:val="001E3AEB"/>
    <w:rsid w:val="001E5831"/>
    <w:rsid w:val="00206719"/>
    <w:rsid w:val="00207A17"/>
    <w:rsid w:val="00213140"/>
    <w:rsid w:val="0021550D"/>
    <w:rsid w:val="002245D1"/>
    <w:rsid w:val="002264B2"/>
    <w:rsid w:val="002264D8"/>
    <w:rsid w:val="00226FFA"/>
    <w:rsid w:val="00227F69"/>
    <w:rsid w:val="00230CC5"/>
    <w:rsid w:val="00234059"/>
    <w:rsid w:val="00240312"/>
    <w:rsid w:val="00247B17"/>
    <w:rsid w:val="002505E1"/>
    <w:rsid w:val="00252E4A"/>
    <w:rsid w:val="002642A8"/>
    <w:rsid w:val="002715BB"/>
    <w:rsid w:val="00274965"/>
    <w:rsid w:val="002819FA"/>
    <w:rsid w:val="002861F3"/>
    <w:rsid w:val="002865B9"/>
    <w:rsid w:val="0029010F"/>
    <w:rsid w:val="002919FB"/>
    <w:rsid w:val="0029406E"/>
    <w:rsid w:val="002955AB"/>
    <w:rsid w:val="002A137B"/>
    <w:rsid w:val="002A40F1"/>
    <w:rsid w:val="002A4D66"/>
    <w:rsid w:val="002A7D5F"/>
    <w:rsid w:val="002B7415"/>
    <w:rsid w:val="002C1562"/>
    <w:rsid w:val="002C3909"/>
    <w:rsid w:val="002D0EA8"/>
    <w:rsid w:val="002D77A4"/>
    <w:rsid w:val="002E0FBC"/>
    <w:rsid w:val="002F258F"/>
    <w:rsid w:val="003017FB"/>
    <w:rsid w:val="0031130D"/>
    <w:rsid w:val="00313EF9"/>
    <w:rsid w:val="00314A6F"/>
    <w:rsid w:val="00321E5A"/>
    <w:rsid w:val="00325150"/>
    <w:rsid w:val="003265A0"/>
    <w:rsid w:val="00334394"/>
    <w:rsid w:val="00334F78"/>
    <w:rsid w:val="00347AF5"/>
    <w:rsid w:val="00351F62"/>
    <w:rsid w:val="00352771"/>
    <w:rsid w:val="00353F9A"/>
    <w:rsid w:val="00354924"/>
    <w:rsid w:val="00355AFB"/>
    <w:rsid w:val="00356D43"/>
    <w:rsid w:val="00360F98"/>
    <w:rsid w:val="00361231"/>
    <w:rsid w:val="00361E90"/>
    <w:rsid w:val="00362478"/>
    <w:rsid w:val="003639D2"/>
    <w:rsid w:val="00364DC2"/>
    <w:rsid w:val="003704CE"/>
    <w:rsid w:val="0037322C"/>
    <w:rsid w:val="00374421"/>
    <w:rsid w:val="0038144C"/>
    <w:rsid w:val="0038646A"/>
    <w:rsid w:val="0039637E"/>
    <w:rsid w:val="00396BA9"/>
    <w:rsid w:val="003A1203"/>
    <w:rsid w:val="003A5887"/>
    <w:rsid w:val="003A6214"/>
    <w:rsid w:val="003A6684"/>
    <w:rsid w:val="003A761A"/>
    <w:rsid w:val="003B5758"/>
    <w:rsid w:val="003C01B2"/>
    <w:rsid w:val="003C0F28"/>
    <w:rsid w:val="003C1666"/>
    <w:rsid w:val="003D3190"/>
    <w:rsid w:val="003D59A7"/>
    <w:rsid w:val="003D5D10"/>
    <w:rsid w:val="003D6AFD"/>
    <w:rsid w:val="003E0C31"/>
    <w:rsid w:val="003E78A7"/>
    <w:rsid w:val="003F0714"/>
    <w:rsid w:val="003F13B0"/>
    <w:rsid w:val="003F5F4A"/>
    <w:rsid w:val="003F6EA9"/>
    <w:rsid w:val="00403423"/>
    <w:rsid w:val="00415A80"/>
    <w:rsid w:val="00422BFD"/>
    <w:rsid w:val="00423148"/>
    <w:rsid w:val="00424ACC"/>
    <w:rsid w:val="004262DD"/>
    <w:rsid w:val="0042646F"/>
    <w:rsid w:val="00435096"/>
    <w:rsid w:val="00437F4D"/>
    <w:rsid w:val="004411FB"/>
    <w:rsid w:val="004419E2"/>
    <w:rsid w:val="00443212"/>
    <w:rsid w:val="00450501"/>
    <w:rsid w:val="0045580C"/>
    <w:rsid w:val="004655D3"/>
    <w:rsid w:val="0046758D"/>
    <w:rsid w:val="00467D1E"/>
    <w:rsid w:val="0047123D"/>
    <w:rsid w:val="00490118"/>
    <w:rsid w:val="0049083F"/>
    <w:rsid w:val="00491E8F"/>
    <w:rsid w:val="00493EC0"/>
    <w:rsid w:val="00495909"/>
    <w:rsid w:val="004B0E7D"/>
    <w:rsid w:val="004B1141"/>
    <w:rsid w:val="004B3577"/>
    <w:rsid w:val="004B39C8"/>
    <w:rsid w:val="004B5251"/>
    <w:rsid w:val="004B588F"/>
    <w:rsid w:val="004C0453"/>
    <w:rsid w:val="004C432D"/>
    <w:rsid w:val="004C6F3E"/>
    <w:rsid w:val="004C7B3E"/>
    <w:rsid w:val="004D0E7F"/>
    <w:rsid w:val="004E0B3D"/>
    <w:rsid w:val="004E2F85"/>
    <w:rsid w:val="004E6D89"/>
    <w:rsid w:val="004F2254"/>
    <w:rsid w:val="004F3E91"/>
    <w:rsid w:val="004F4679"/>
    <w:rsid w:val="004F6605"/>
    <w:rsid w:val="004F71BC"/>
    <w:rsid w:val="005048EF"/>
    <w:rsid w:val="005106AD"/>
    <w:rsid w:val="00510F2A"/>
    <w:rsid w:val="00513832"/>
    <w:rsid w:val="00517064"/>
    <w:rsid w:val="00522F4E"/>
    <w:rsid w:val="0052424E"/>
    <w:rsid w:val="00524C42"/>
    <w:rsid w:val="00526C37"/>
    <w:rsid w:val="00533047"/>
    <w:rsid w:val="00534EB9"/>
    <w:rsid w:val="00536494"/>
    <w:rsid w:val="005579B4"/>
    <w:rsid w:val="00557B50"/>
    <w:rsid w:val="005636C4"/>
    <w:rsid w:val="00563E17"/>
    <w:rsid w:val="005674B4"/>
    <w:rsid w:val="00567626"/>
    <w:rsid w:val="0057208C"/>
    <w:rsid w:val="0057448C"/>
    <w:rsid w:val="0057604C"/>
    <w:rsid w:val="00577B45"/>
    <w:rsid w:val="0058158F"/>
    <w:rsid w:val="005854DB"/>
    <w:rsid w:val="0058624E"/>
    <w:rsid w:val="005919AF"/>
    <w:rsid w:val="00594E8D"/>
    <w:rsid w:val="005A20E2"/>
    <w:rsid w:val="005A3364"/>
    <w:rsid w:val="005A46F3"/>
    <w:rsid w:val="005B6A1A"/>
    <w:rsid w:val="005C363E"/>
    <w:rsid w:val="005C7CB8"/>
    <w:rsid w:val="005C7E0C"/>
    <w:rsid w:val="005D2146"/>
    <w:rsid w:val="005E22E9"/>
    <w:rsid w:val="005E26E7"/>
    <w:rsid w:val="005E3E97"/>
    <w:rsid w:val="005F0EBE"/>
    <w:rsid w:val="005F6388"/>
    <w:rsid w:val="00602B37"/>
    <w:rsid w:val="00607834"/>
    <w:rsid w:val="006109F9"/>
    <w:rsid w:val="006137D7"/>
    <w:rsid w:val="00615AC8"/>
    <w:rsid w:val="00616366"/>
    <w:rsid w:val="00623719"/>
    <w:rsid w:val="00625FD2"/>
    <w:rsid w:val="0062624B"/>
    <w:rsid w:val="006275DE"/>
    <w:rsid w:val="006301A6"/>
    <w:rsid w:val="00630ED0"/>
    <w:rsid w:val="006329E1"/>
    <w:rsid w:val="00633E73"/>
    <w:rsid w:val="00636365"/>
    <w:rsid w:val="00637C0B"/>
    <w:rsid w:val="006403A0"/>
    <w:rsid w:val="00645047"/>
    <w:rsid w:val="00647BBE"/>
    <w:rsid w:val="00650B4D"/>
    <w:rsid w:val="0065352C"/>
    <w:rsid w:val="00655308"/>
    <w:rsid w:val="00655536"/>
    <w:rsid w:val="006567C9"/>
    <w:rsid w:val="006601D2"/>
    <w:rsid w:val="00660720"/>
    <w:rsid w:val="006609B4"/>
    <w:rsid w:val="00660F67"/>
    <w:rsid w:val="00664450"/>
    <w:rsid w:val="00672D6A"/>
    <w:rsid w:val="00676F4F"/>
    <w:rsid w:val="00685B4E"/>
    <w:rsid w:val="006903EC"/>
    <w:rsid w:val="006936EB"/>
    <w:rsid w:val="0069659F"/>
    <w:rsid w:val="006A083F"/>
    <w:rsid w:val="006A56FC"/>
    <w:rsid w:val="006A5E02"/>
    <w:rsid w:val="006A7ACB"/>
    <w:rsid w:val="006B048A"/>
    <w:rsid w:val="006B1E69"/>
    <w:rsid w:val="006B2383"/>
    <w:rsid w:val="006B6E5A"/>
    <w:rsid w:val="006B70F0"/>
    <w:rsid w:val="006C4D5C"/>
    <w:rsid w:val="006D0144"/>
    <w:rsid w:val="006D38BD"/>
    <w:rsid w:val="006E1049"/>
    <w:rsid w:val="006E1E30"/>
    <w:rsid w:val="006E3FC8"/>
    <w:rsid w:val="006E52DF"/>
    <w:rsid w:val="006F16B5"/>
    <w:rsid w:val="006F38DB"/>
    <w:rsid w:val="00707211"/>
    <w:rsid w:val="00712AA4"/>
    <w:rsid w:val="00713E4E"/>
    <w:rsid w:val="007157EF"/>
    <w:rsid w:val="00716599"/>
    <w:rsid w:val="007208FF"/>
    <w:rsid w:val="00722DC3"/>
    <w:rsid w:val="00725ABA"/>
    <w:rsid w:val="007279ED"/>
    <w:rsid w:val="00733BEE"/>
    <w:rsid w:val="0073649F"/>
    <w:rsid w:val="0073670F"/>
    <w:rsid w:val="00740FCE"/>
    <w:rsid w:val="00741815"/>
    <w:rsid w:val="00744C8A"/>
    <w:rsid w:val="007516DC"/>
    <w:rsid w:val="00753E67"/>
    <w:rsid w:val="007563EE"/>
    <w:rsid w:val="00757514"/>
    <w:rsid w:val="00757AB5"/>
    <w:rsid w:val="007667B7"/>
    <w:rsid w:val="00776C75"/>
    <w:rsid w:val="0078010D"/>
    <w:rsid w:val="00784AB5"/>
    <w:rsid w:val="007875CE"/>
    <w:rsid w:val="00794B46"/>
    <w:rsid w:val="007958DB"/>
    <w:rsid w:val="007972D5"/>
    <w:rsid w:val="007A399E"/>
    <w:rsid w:val="007A645A"/>
    <w:rsid w:val="007A7528"/>
    <w:rsid w:val="007B17C4"/>
    <w:rsid w:val="007B1F5A"/>
    <w:rsid w:val="007B23C3"/>
    <w:rsid w:val="007B3965"/>
    <w:rsid w:val="007B3AB6"/>
    <w:rsid w:val="007B5AFF"/>
    <w:rsid w:val="007B7104"/>
    <w:rsid w:val="007C03AA"/>
    <w:rsid w:val="007C0C1A"/>
    <w:rsid w:val="007C136F"/>
    <w:rsid w:val="007C5602"/>
    <w:rsid w:val="007C5AF4"/>
    <w:rsid w:val="007C6B37"/>
    <w:rsid w:val="007D1CDC"/>
    <w:rsid w:val="007D3037"/>
    <w:rsid w:val="007D40C7"/>
    <w:rsid w:val="007D40E3"/>
    <w:rsid w:val="007D5767"/>
    <w:rsid w:val="007D5CB9"/>
    <w:rsid w:val="007E639F"/>
    <w:rsid w:val="007E73CE"/>
    <w:rsid w:val="007F1229"/>
    <w:rsid w:val="007F6C08"/>
    <w:rsid w:val="007F793B"/>
    <w:rsid w:val="00807F1C"/>
    <w:rsid w:val="0081066B"/>
    <w:rsid w:val="0081086A"/>
    <w:rsid w:val="00813EC8"/>
    <w:rsid w:val="00817F8C"/>
    <w:rsid w:val="0082491D"/>
    <w:rsid w:val="00831E04"/>
    <w:rsid w:val="008323D0"/>
    <w:rsid w:val="0083428B"/>
    <w:rsid w:val="008342C7"/>
    <w:rsid w:val="008353D4"/>
    <w:rsid w:val="00843A27"/>
    <w:rsid w:val="00846B88"/>
    <w:rsid w:val="00847BAC"/>
    <w:rsid w:val="008509BF"/>
    <w:rsid w:val="00851724"/>
    <w:rsid w:val="008645A2"/>
    <w:rsid w:val="00865EA0"/>
    <w:rsid w:val="008716EC"/>
    <w:rsid w:val="00875C3B"/>
    <w:rsid w:val="00876F99"/>
    <w:rsid w:val="008820B3"/>
    <w:rsid w:val="008835E2"/>
    <w:rsid w:val="00886169"/>
    <w:rsid w:val="0089410F"/>
    <w:rsid w:val="00895905"/>
    <w:rsid w:val="00895914"/>
    <w:rsid w:val="008965F6"/>
    <w:rsid w:val="008A2B5E"/>
    <w:rsid w:val="008A4453"/>
    <w:rsid w:val="008A4AAE"/>
    <w:rsid w:val="008A70D6"/>
    <w:rsid w:val="008A763A"/>
    <w:rsid w:val="008B21F8"/>
    <w:rsid w:val="008B25BA"/>
    <w:rsid w:val="008C0ECB"/>
    <w:rsid w:val="008C6944"/>
    <w:rsid w:val="008C78FD"/>
    <w:rsid w:val="008D3386"/>
    <w:rsid w:val="008E16A6"/>
    <w:rsid w:val="008E5E67"/>
    <w:rsid w:val="008F3296"/>
    <w:rsid w:val="008F507A"/>
    <w:rsid w:val="008F704C"/>
    <w:rsid w:val="009013FB"/>
    <w:rsid w:val="00901E94"/>
    <w:rsid w:val="0090206C"/>
    <w:rsid w:val="00902998"/>
    <w:rsid w:val="00903545"/>
    <w:rsid w:val="00911720"/>
    <w:rsid w:val="00912C1B"/>
    <w:rsid w:val="00913311"/>
    <w:rsid w:val="00913D19"/>
    <w:rsid w:val="00916CCF"/>
    <w:rsid w:val="00920026"/>
    <w:rsid w:val="0092125E"/>
    <w:rsid w:val="009215DD"/>
    <w:rsid w:val="00921EC8"/>
    <w:rsid w:val="00924319"/>
    <w:rsid w:val="00927776"/>
    <w:rsid w:val="00930F2D"/>
    <w:rsid w:val="0093242A"/>
    <w:rsid w:val="0093432B"/>
    <w:rsid w:val="009351F3"/>
    <w:rsid w:val="009355C2"/>
    <w:rsid w:val="00942A2C"/>
    <w:rsid w:val="00945F83"/>
    <w:rsid w:val="00951204"/>
    <w:rsid w:val="00952A7A"/>
    <w:rsid w:val="0095369F"/>
    <w:rsid w:val="009537BE"/>
    <w:rsid w:val="00953993"/>
    <w:rsid w:val="0095534A"/>
    <w:rsid w:val="009559ED"/>
    <w:rsid w:val="00955F21"/>
    <w:rsid w:val="0095701A"/>
    <w:rsid w:val="00961C61"/>
    <w:rsid w:val="009676BB"/>
    <w:rsid w:val="00972914"/>
    <w:rsid w:val="00974BF8"/>
    <w:rsid w:val="009754ED"/>
    <w:rsid w:val="009820DD"/>
    <w:rsid w:val="00985621"/>
    <w:rsid w:val="00995F37"/>
    <w:rsid w:val="009A07F1"/>
    <w:rsid w:val="009A13EE"/>
    <w:rsid w:val="009A2289"/>
    <w:rsid w:val="009A3B33"/>
    <w:rsid w:val="009A433A"/>
    <w:rsid w:val="009A45A0"/>
    <w:rsid w:val="009B2DF6"/>
    <w:rsid w:val="009B35B5"/>
    <w:rsid w:val="009B3A56"/>
    <w:rsid w:val="009B4773"/>
    <w:rsid w:val="009B4A28"/>
    <w:rsid w:val="009B7DF9"/>
    <w:rsid w:val="009C3903"/>
    <w:rsid w:val="009D2556"/>
    <w:rsid w:val="009E0053"/>
    <w:rsid w:val="009E0527"/>
    <w:rsid w:val="009E56BD"/>
    <w:rsid w:val="009E6130"/>
    <w:rsid w:val="009E6D81"/>
    <w:rsid w:val="009E759C"/>
    <w:rsid w:val="009F1D01"/>
    <w:rsid w:val="00A047F3"/>
    <w:rsid w:val="00A06280"/>
    <w:rsid w:val="00A116D6"/>
    <w:rsid w:val="00A23F0A"/>
    <w:rsid w:val="00A32AE1"/>
    <w:rsid w:val="00A371D8"/>
    <w:rsid w:val="00A42C17"/>
    <w:rsid w:val="00A43867"/>
    <w:rsid w:val="00A45707"/>
    <w:rsid w:val="00A55A9C"/>
    <w:rsid w:val="00A56887"/>
    <w:rsid w:val="00A6007D"/>
    <w:rsid w:val="00A630FD"/>
    <w:rsid w:val="00A67285"/>
    <w:rsid w:val="00A70430"/>
    <w:rsid w:val="00A70CBF"/>
    <w:rsid w:val="00A73745"/>
    <w:rsid w:val="00A74169"/>
    <w:rsid w:val="00A74908"/>
    <w:rsid w:val="00A82A92"/>
    <w:rsid w:val="00A852C3"/>
    <w:rsid w:val="00A91213"/>
    <w:rsid w:val="00A93852"/>
    <w:rsid w:val="00A960DC"/>
    <w:rsid w:val="00AA29B1"/>
    <w:rsid w:val="00AA387F"/>
    <w:rsid w:val="00AA66D7"/>
    <w:rsid w:val="00AA6F93"/>
    <w:rsid w:val="00AB62C7"/>
    <w:rsid w:val="00AC2672"/>
    <w:rsid w:val="00AC3653"/>
    <w:rsid w:val="00AC5E05"/>
    <w:rsid w:val="00AD0A67"/>
    <w:rsid w:val="00AD2E60"/>
    <w:rsid w:val="00AE0241"/>
    <w:rsid w:val="00AE1DC1"/>
    <w:rsid w:val="00AE5008"/>
    <w:rsid w:val="00AE7B33"/>
    <w:rsid w:val="00AF3287"/>
    <w:rsid w:val="00AF7600"/>
    <w:rsid w:val="00B02B08"/>
    <w:rsid w:val="00B04163"/>
    <w:rsid w:val="00B12D81"/>
    <w:rsid w:val="00B201E7"/>
    <w:rsid w:val="00B22915"/>
    <w:rsid w:val="00B24C1A"/>
    <w:rsid w:val="00B26302"/>
    <w:rsid w:val="00B264E0"/>
    <w:rsid w:val="00B31A3F"/>
    <w:rsid w:val="00B36491"/>
    <w:rsid w:val="00B37B3B"/>
    <w:rsid w:val="00B40ED0"/>
    <w:rsid w:val="00B4495D"/>
    <w:rsid w:val="00B44C47"/>
    <w:rsid w:val="00B50698"/>
    <w:rsid w:val="00B5172C"/>
    <w:rsid w:val="00B51D3A"/>
    <w:rsid w:val="00B52AE9"/>
    <w:rsid w:val="00B54AB2"/>
    <w:rsid w:val="00B57756"/>
    <w:rsid w:val="00B57F4F"/>
    <w:rsid w:val="00B60E4F"/>
    <w:rsid w:val="00B61CD3"/>
    <w:rsid w:val="00B70C54"/>
    <w:rsid w:val="00B72EF5"/>
    <w:rsid w:val="00B7636D"/>
    <w:rsid w:val="00B80CF1"/>
    <w:rsid w:val="00BA2643"/>
    <w:rsid w:val="00BA2A38"/>
    <w:rsid w:val="00BA31C4"/>
    <w:rsid w:val="00BA6FDD"/>
    <w:rsid w:val="00BB0031"/>
    <w:rsid w:val="00BB02E6"/>
    <w:rsid w:val="00BB21F7"/>
    <w:rsid w:val="00BB4F88"/>
    <w:rsid w:val="00BB5099"/>
    <w:rsid w:val="00BC0F66"/>
    <w:rsid w:val="00BC1629"/>
    <w:rsid w:val="00BC3AD0"/>
    <w:rsid w:val="00BC4B3B"/>
    <w:rsid w:val="00BC7F41"/>
    <w:rsid w:val="00BD078A"/>
    <w:rsid w:val="00BD0C60"/>
    <w:rsid w:val="00BD362C"/>
    <w:rsid w:val="00BE2528"/>
    <w:rsid w:val="00BE71EF"/>
    <w:rsid w:val="00BE74B9"/>
    <w:rsid w:val="00BF190C"/>
    <w:rsid w:val="00C03F4B"/>
    <w:rsid w:val="00C06257"/>
    <w:rsid w:val="00C10F80"/>
    <w:rsid w:val="00C17BCF"/>
    <w:rsid w:val="00C2067F"/>
    <w:rsid w:val="00C20DDF"/>
    <w:rsid w:val="00C267F2"/>
    <w:rsid w:val="00C27E38"/>
    <w:rsid w:val="00C3038A"/>
    <w:rsid w:val="00C3246A"/>
    <w:rsid w:val="00C36D4F"/>
    <w:rsid w:val="00C470FD"/>
    <w:rsid w:val="00C47A4A"/>
    <w:rsid w:val="00C50070"/>
    <w:rsid w:val="00C51EE8"/>
    <w:rsid w:val="00C6529E"/>
    <w:rsid w:val="00C65564"/>
    <w:rsid w:val="00C6628F"/>
    <w:rsid w:val="00C74DC1"/>
    <w:rsid w:val="00C77B20"/>
    <w:rsid w:val="00C80714"/>
    <w:rsid w:val="00C85695"/>
    <w:rsid w:val="00C91561"/>
    <w:rsid w:val="00C94555"/>
    <w:rsid w:val="00CA050D"/>
    <w:rsid w:val="00CA1837"/>
    <w:rsid w:val="00CA2A20"/>
    <w:rsid w:val="00CA32AC"/>
    <w:rsid w:val="00CA3B06"/>
    <w:rsid w:val="00CA5C0B"/>
    <w:rsid w:val="00CA61D8"/>
    <w:rsid w:val="00CA7274"/>
    <w:rsid w:val="00CC0EAE"/>
    <w:rsid w:val="00CC4EB6"/>
    <w:rsid w:val="00CD1D98"/>
    <w:rsid w:val="00CD6C13"/>
    <w:rsid w:val="00CE0ACE"/>
    <w:rsid w:val="00CE3533"/>
    <w:rsid w:val="00CE5407"/>
    <w:rsid w:val="00CF1267"/>
    <w:rsid w:val="00CF367C"/>
    <w:rsid w:val="00CF3B8A"/>
    <w:rsid w:val="00D13200"/>
    <w:rsid w:val="00D15938"/>
    <w:rsid w:val="00D23033"/>
    <w:rsid w:val="00D26769"/>
    <w:rsid w:val="00D27AF8"/>
    <w:rsid w:val="00D3044F"/>
    <w:rsid w:val="00D30CF1"/>
    <w:rsid w:val="00D35FA1"/>
    <w:rsid w:val="00D36AA1"/>
    <w:rsid w:val="00D4054E"/>
    <w:rsid w:val="00D43FAA"/>
    <w:rsid w:val="00D53400"/>
    <w:rsid w:val="00D601AD"/>
    <w:rsid w:val="00D6543F"/>
    <w:rsid w:val="00D702A8"/>
    <w:rsid w:val="00D74E0C"/>
    <w:rsid w:val="00D802EB"/>
    <w:rsid w:val="00D8068C"/>
    <w:rsid w:val="00D934D1"/>
    <w:rsid w:val="00D94688"/>
    <w:rsid w:val="00DA2D18"/>
    <w:rsid w:val="00DA7D15"/>
    <w:rsid w:val="00DB1CC9"/>
    <w:rsid w:val="00DB5A2E"/>
    <w:rsid w:val="00DB5BCE"/>
    <w:rsid w:val="00DB5C8D"/>
    <w:rsid w:val="00DB69F3"/>
    <w:rsid w:val="00DC0528"/>
    <w:rsid w:val="00DC1104"/>
    <w:rsid w:val="00DC7466"/>
    <w:rsid w:val="00DC7E1C"/>
    <w:rsid w:val="00DD2F3A"/>
    <w:rsid w:val="00DD5FC2"/>
    <w:rsid w:val="00DE089A"/>
    <w:rsid w:val="00DE2EED"/>
    <w:rsid w:val="00DE65A2"/>
    <w:rsid w:val="00DF2DCC"/>
    <w:rsid w:val="00DF4074"/>
    <w:rsid w:val="00E01D0E"/>
    <w:rsid w:val="00E033D8"/>
    <w:rsid w:val="00E05727"/>
    <w:rsid w:val="00E141D3"/>
    <w:rsid w:val="00E16215"/>
    <w:rsid w:val="00E26829"/>
    <w:rsid w:val="00E2722D"/>
    <w:rsid w:val="00E27D11"/>
    <w:rsid w:val="00E31650"/>
    <w:rsid w:val="00E35169"/>
    <w:rsid w:val="00E3592E"/>
    <w:rsid w:val="00E40EE6"/>
    <w:rsid w:val="00E45719"/>
    <w:rsid w:val="00E45E05"/>
    <w:rsid w:val="00E526F1"/>
    <w:rsid w:val="00E53724"/>
    <w:rsid w:val="00E552C8"/>
    <w:rsid w:val="00E56EA5"/>
    <w:rsid w:val="00E61CAE"/>
    <w:rsid w:val="00E75006"/>
    <w:rsid w:val="00E83005"/>
    <w:rsid w:val="00E84350"/>
    <w:rsid w:val="00E84519"/>
    <w:rsid w:val="00E85863"/>
    <w:rsid w:val="00E85BE7"/>
    <w:rsid w:val="00E906ED"/>
    <w:rsid w:val="00E9198C"/>
    <w:rsid w:val="00E91AE4"/>
    <w:rsid w:val="00E92C6D"/>
    <w:rsid w:val="00E95EB9"/>
    <w:rsid w:val="00EA3468"/>
    <w:rsid w:val="00EA3A34"/>
    <w:rsid w:val="00EA42F1"/>
    <w:rsid w:val="00EA431D"/>
    <w:rsid w:val="00EA58FC"/>
    <w:rsid w:val="00EB0A20"/>
    <w:rsid w:val="00EB3602"/>
    <w:rsid w:val="00EB64ED"/>
    <w:rsid w:val="00EB6587"/>
    <w:rsid w:val="00EC087F"/>
    <w:rsid w:val="00EC0E5F"/>
    <w:rsid w:val="00EC4BCD"/>
    <w:rsid w:val="00EC5923"/>
    <w:rsid w:val="00EC7DFA"/>
    <w:rsid w:val="00ED3B66"/>
    <w:rsid w:val="00EE1F33"/>
    <w:rsid w:val="00EE659E"/>
    <w:rsid w:val="00EF48B1"/>
    <w:rsid w:val="00EF4F44"/>
    <w:rsid w:val="00F01EA8"/>
    <w:rsid w:val="00F03040"/>
    <w:rsid w:val="00F05D68"/>
    <w:rsid w:val="00F1243A"/>
    <w:rsid w:val="00F12E28"/>
    <w:rsid w:val="00F15BDF"/>
    <w:rsid w:val="00F217D3"/>
    <w:rsid w:val="00F21F29"/>
    <w:rsid w:val="00F22FA8"/>
    <w:rsid w:val="00F25963"/>
    <w:rsid w:val="00F33D64"/>
    <w:rsid w:val="00F33F5E"/>
    <w:rsid w:val="00F501D1"/>
    <w:rsid w:val="00F60840"/>
    <w:rsid w:val="00F62898"/>
    <w:rsid w:val="00F66449"/>
    <w:rsid w:val="00F75B52"/>
    <w:rsid w:val="00F75B86"/>
    <w:rsid w:val="00F77933"/>
    <w:rsid w:val="00F8411A"/>
    <w:rsid w:val="00F9342D"/>
    <w:rsid w:val="00F95B06"/>
    <w:rsid w:val="00F96B78"/>
    <w:rsid w:val="00FA2577"/>
    <w:rsid w:val="00FB1673"/>
    <w:rsid w:val="00FB22D4"/>
    <w:rsid w:val="00FB315C"/>
    <w:rsid w:val="00FC002A"/>
    <w:rsid w:val="00FC1405"/>
    <w:rsid w:val="00FC39F1"/>
    <w:rsid w:val="00FD1DA3"/>
    <w:rsid w:val="00FD329A"/>
    <w:rsid w:val="00FE1954"/>
    <w:rsid w:val="00FE21E0"/>
    <w:rsid w:val="00FE2B77"/>
    <w:rsid w:val="00FE2D08"/>
    <w:rsid w:val="00FF0913"/>
    <w:rsid w:val="00FF31E9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92A9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webSettings" Target="webSettings.xml"/>
<Relationship Id="rId13" Type="http://schemas.openxmlformats.org/officeDocument/2006/relationships/image" Target="media/image3.png"/>
<Relationship Id="rId18" Type="http://schemas.openxmlformats.org/officeDocument/2006/relationships/footer" Target="footer1.xml"/>
<Relationship Id="rId3" Type="http://schemas.openxmlformats.org/officeDocument/2006/relationships/customXml" Target="../customXml/item3.xml"/>
<Relationship Id="rId21" Type="http://schemas.openxmlformats.org/officeDocument/2006/relationships/fontTable" Target="fontTable.xml"/>
<Relationship Id="rId7" Type="http://schemas.openxmlformats.org/officeDocument/2006/relationships/settings" Target="settings.xml"/>
<Relationship Id="rId12" Type="http://schemas.openxmlformats.org/officeDocument/2006/relationships/image" Target="media/image2.png"/>
<Relationship Id="rId17" Type="http://schemas.openxmlformats.org/officeDocument/2006/relationships/header" Target="header1.xml"/>
<Relationship Id="rId2" Type="http://schemas.openxmlformats.org/officeDocument/2006/relationships/customXml" Target="../customXml/item2.xml"/>
<Relationship Id="rId16" Type="http://schemas.microsoft.com/office/2016/09/relationships/commentsIds" Target="commentsIds.xml"/>
<Relationship Id="rId20" Type="http://schemas.openxmlformats.org/officeDocument/2006/relationships/footer" Target="footer2.xml"/>
<Relationship Id="rId1" Type="http://schemas.openxmlformats.org/officeDocument/2006/relationships/customXml" Target="../customXml/item1.xml"/>
<Relationship Id="rId6" Type="http://schemas.openxmlformats.org/officeDocument/2006/relationships/styles" Target="styles.xml"/>
<Relationship Id="rId11" Type="http://schemas.openxmlformats.org/officeDocument/2006/relationships/image" Target="media/image1.png"/>
<Relationship Id="rId5" Type="http://schemas.openxmlformats.org/officeDocument/2006/relationships/numbering" Target="numbering.xml"/>
<Relationship Id="rId15" Type="http://schemas.microsoft.com/office/2011/relationships/commentsExtended" Target="commentsExtended.xml"/>
<Relationship Id="rId23" Type="http://schemas.openxmlformats.org/officeDocument/2006/relationships/theme" Target="theme/theme1.xml"/>
<Relationship Id="rId10" Type="http://schemas.openxmlformats.org/officeDocument/2006/relationships/endnotes" Target="endnotes.xml"/>
<Relationship Id="rId19" Type="http://schemas.openxmlformats.org/officeDocument/2006/relationships/header" Target="header2.xml"/>
<Relationship Id="rId4" Type="http://schemas.openxmlformats.org/officeDocument/2006/relationships/customXml" Target="../customXml/item4.xml"/>
<Relationship Id="rId9" Type="http://schemas.openxmlformats.org/officeDocument/2006/relationships/footnotes" Target="footnotes.xml"/>
<Relationship Id="rId14" Type="http://schemas.openxmlformats.org/officeDocument/2006/relationships/comments" Target="comments.xml"/>
<Relationship Id="rId22" Type="http://schemas.openxmlformats.org/officeDocument/2006/relationships/glossaryDocument" Target="glossary/document.xml"/>
<Relationship Id="rId24" Type="http://schemas.openxmlformats.org/officeDocument/2006/relationships/hyperlink" Target="NA" TargetMode="External"/>
<Relationship Id="rId25" Type="http://schemas.openxmlformats.org/officeDocument/2006/relationships/image" Target="media/file1405133e1f88d.jpeg"/>
<Relationship Id="rId26" Type="http://schemas.openxmlformats.org/officeDocument/2006/relationships/image" Target="media/file1405144d601ce.jpeg"/>
<Relationship Id="rId27" Type="http://schemas.openxmlformats.org/officeDocument/2006/relationships/image" Target="media/file14051352254a5.jpeg"/>
<Relationship Id="rId28" Type="http://schemas.openxmlformats.org/officeDocument/2006/relationships/image" Target="media/file14051656a49c6.jpeg"/>
<Relationship Id="rId29" Type="http://schemas.openxmlformats.org/officeDocument/2006/relationships/image" Target="media/file1405126bc037e.jpeg"/>
<Relationship Id="rId30" Type="http://schemas.openxmlformats.org/officeDocument/2006/relationships/image" Target="media/file1405160362a39.jpeg"/>
</Relationships>
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cc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5086C"/>
    <w:rsid w:val="00127040"/>
    <w:rsid w:val="001D731B"/>
    <w:rsid w:val="001E5D73"/>
    <w:rsid w:val="003307DD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1C9A"/>
    <w:rsid w:val="00B17038"/>
    <w:rsid w:val="00B6194A"/>
    <w:rsid w:val="00C04AE9"/>
    <w:rsid w:val="00C365D0"/>
    <w:rsid w:val="00C85FE7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0aa39948-3de8-40e0-98e7-bf846ca05556" xsi:nil="true"/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3" ma:contentTypeDescription="Create a new document." ma:contentTypeScope="" ma:versionID="1971c52690794fce746f6f05770e5404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2a7e4d74a27da4d52af6b51af46d5402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d007225-e316-4aa6-b526-431e5738c9a1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customXml/itemProps4.xml><?xml version="1.0" encoding="utf-8"?>
<ds:datastoreItem xmlns:ds="http://schemas.openxmlformats.org/officeDocument/2006/customXml" ds:itemID="{CDC0D1B6-FDEA-459E-8037-77C4376DF6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a39948-3de8-40e0-98e7-bf846ca05556"/>
    <ds:schemaRef ds:uri="abb1820a-26b6-44f2-b938-9861746a7b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C:\Users\becca\AppData\Roaming\Microsoft\Templates\Small business startup checklist.dotx</Template>
  <TotalTime>0</TotalTime>
  <Pages>13</Pages>
  <Words>1270</Words>
  <Characters>7243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Link2Care Agenda</dc:title>
  <dc:subject/>
  <dc:creator/>
  <cp:keywords/>
  <dc:description/>
  <cp:lastModifiedBy>bradcannell</cp:lastModifiedBy>
  <cp:revision>1</cp:revision>
  <dcterms:created xsi:type="dcterms:W3CDTF">2021-08-07T12:39:00Z</dcterms:created>
  <dcterms:modified xsi:type="dcterms:W3CDTF">2023-03-15T11:31:34Z</dcterms:modified>
  <cp:contentStatus>Quarter 4 [2022]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